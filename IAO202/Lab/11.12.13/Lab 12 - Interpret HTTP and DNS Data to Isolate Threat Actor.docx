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A2BD" w14:textId="1E6DD37E" w:rsidR="004D36D7" w:rsidRPr="00FD4A68" w:rsidRDefault="00000000" w:rsidP="00B47940">
      <w:pPr>
        <w:pStyle w:val="Title"/>
        <w:rPr>
          <w:rStyle w:val="LabTitleInstVersred"/>
          <w:b/>
          <w:color w:val="auto"/>
        </w:rPr>
      </w:pPr>
      <w:sdt>
        <w:sdtPr>
          <w:rPr>
            <w:b w:val="0"/>
            <w:color w:val="EE0000"/>
          </w:rPr>
          <w:alias w:val="Title"/>
          <w:tag w:val=""/>
          <w:id w:val="-487021785"/>
          <w:placeholder>
            <w:docPart w:val="A12FBD67FD434E1E83084AD554CB0641"/>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bookmarkStart w:id="0" w:name="_Hlk485105065"/>
          <w:r w:rsidR="00B201E1" w:rsidRPr="00B201E1">
            <w:t xml:space="preserve">Lab </w:t>
          </w:r>
          <w:r w:rsidR="00B201E1">
            <w:t>-</w:t>
          </w:r>
          <w:r w:rsidR="00B201E1" w:rsidRPr="00B201E1">
            <w:t xml:space="preserve"> </w:t>
          </w:r>
          <w:bookmarkEnd w:id="0"/>
          <w:r w:rsidR="00B201E1" w:rsidRPr="00B201E1">
            <w:t>Interpret HTTP and DNS Data to Isolate Threat Actor</w:t>
          </w:r>
        </w:sdtContent>
      </w:sdt>
    </w:p>
    <w:p w14:paraId="46B0C055" w14:textId="77777777" w:rsidR="00D778DF" w:rsidRPr="00E70096" w:rsidRDefault="00D778DF" w:rsidP="00D452F4">
      <w:pPr>
        <w:pStyle w:val="Heading1"/>
      </w:pPr>
      <w:r w:rsidRPr="00E70096">
        <w:t>Objectives</w:t>
      </w:r>
    </w:p>
    <w:p w14:paraId="05CF69AE" w14:textId="77777777" w:rsidR="00B201E1" w:rsidRDefault="00B201E1" w:rsidP="00B201E1">
      <w:pPr>
        <w:pStyle w:val="BodyTextL25"/>
      </w:pPr>
      <w:bookmarkStart w:id="1" w:name="_Hlk42868161"/>
      <w:r>
        <w:t>In this lab, you will review logs of an exploitation of documented HTTP and DNS vulnerabilities.</w:t>
      </w:r>
    </w:p>
    <w:p w14:paraId="0115E1CD" w14:textId="77777777" w:rsidR="00B201E1" w:rsidRDefault="00B201E1" w:rsidP="00B201E1">
      <w:pPr>
        <w:pStyle w:val="BodyTextL25Bold"/>
      </w:pPr>
      <w:r>
        <w:t>Part 1: Investigate an SQL Injection Attack</w:t>
      </w:r>
    </w:p>
    <w:p w14:paraId="3F8421AE" w14:textId="77777777" w:rsidR="00B201E1" w:rsidRPr="004C0909" w:rsidRDefault="00B201E1" w:rsidP="00B201E1">
      <w:pPr>
        <w:pStyle w:val="BodyTextL25Bold"/>
      </w:pPr>
      <w:r>
        <w:t>Part 2: Investigate DNS Data Exfiltration</w:t>
      </w:r>
    </w:p>
    <w:bookmarkEnd w:id="1"/>
    <w:p w14:paraId="4B0CF07F" w14:textId="77777777" w:rsidR="00D778DF" w:rsidRDefault="00D778DF" w:rsidP="00D452F4">
      <w:pPr>
        <w:pStyle w:val="Heading1"/>
      </w:pPr>
      <w:r w:rsidRPr="00E70096">
        <w:t>Background / Scenario</w:t>
      </w:r>
    </w:p>
    <w:p w14:paraId="4A7306BC" w14:textId="77777777" w:rsidR="00B201E1" w:rsidRDefault="00B201E1" w:rsidP="00B201E1">
      <w:pPr>
        <w:pStyle w:val="BodyTextL25"/>
      </w:pPr>
      <w:bookmarkStart w:id="2" w:name="_Hlk42868572"/>
      <w:r w:rsidRPr="00486925">
        <w:t>MySQL is a popular database used by numerous web application</w:t>
      </w:r>
      <w:r>
        <w:t>s</w:t>
      </w:r>
      <w:r w:rsidRPr="00486925">
        <w:t>.</w:t>
      </w:r>
      <w:r>
        <w:t xml:space="preserve"> Unfortunately, SQL injection is a common web hacking technique. It is a code injection technique where an attacker executes malicious SQL statements to control a web application's database server.</w:t>
      </w:r>
    </w:p>
    <w:p w14:paraId="39D648E4" w14:textId="77777777" w:rsidR="00B201E1" w:rsidRDefault="00B201E1" w:rsidP="00B201E1">
      <w:pPr>
        <w:pStyle w:val="BodyTextL25"/>
      </w:pPr>
      <w:r>
        <w:t xml:space="preserve">Domain name servers (DNS) are directories of domain names, and they translate the domain names into IP addresses. This service can be used to exfiltrate data. </w:t>
      </w:r>
    </w:p>
    <w:p w14:paraId="07C34AEC" w14:textId="55FF9081" w:rsidR="00A90869" w:rsidRDefault="00AC033C" w:rsidP="00A90869">
      <w:pPr>
        <w:pStyle w:val="BodyTextL25"/>
      </w:pPr>
      <w:r>
        <w:t xml:space="preserve">Cybersecurity personnel have determined that an exploit has occurred, and data containing PII may have been exposed to threat actors. </w:t>
      </w:r>
      <w:r w:rsidR="00A90869">
        <w:t xml:space="preserve">In this lab, you will use Kibana to </w:t>
      </w:r>
      <w:r>
        <w:t xml:space="preserve">investigate the exploits to </w:t>
      </w:r>
      <w:r w:rsidR="00A90869">
        <w:t>determine the data that was exfiltrated using HTTP and DNS during the attacks.</w:t>
      </w:r>
    </w:p>
    <w:bookmarkEnd w:id="2"/>
    <w:p w14:paraId="4ACEE711" w14:textId="77777777" w:rsidR="00D778DF" w:rsidRPr="00E70096" w:rsidRDefault="00D778DF" w:rsidP="00D452F4">
      <w:pPr>
        <w:pStyle w:val="Heading1"/>
      </w:pPr>
      <w:r w:rsidRPr="00E70096">
        <w:t>Required Resources</w:t>
      </w:r>
    </w:p>
    <w:p w14:paraId="28B5E688" w14:textId="0CA6F0E7" w:rsidR="00B201E1" w:rsidRDefault="00092D28" w:rsidP="00B201E1">
      <w:pPr>
        <w:pStyle w:val="Bulletlevel1"/>
        <w:spacing w:before="60" w:after="60" w:line="276" w:lineRule="auto"/>
      </w:pPr>
      <w:bookmarkStart w:id="3" w:name="_Hlk43385566"/>
      <w:bookmarkStart w:id="4" w:name="_Hlk43015014"/>
      <w:r>
        <w:t>Security Onion virtual m</w:t>
      </w:r>
      <w:r w:rsidR="00B201E1">
        <w:t>achine</w:t>
      </w:r>
    </w:p>
    <w:bookmarkEnd w:id="3"/>
    <w:bookmarkEnd w:id="4"/>
    <w:p w14:paraId="5AD3E2A7" w14:textId="77777777" w:rsidR="00125806" w:rsidRDefault="00125806" w:rsidP="00D452F4">
      <w:pPr>
        <w:pStyle w:val="Heading1"/>
      </w:pPr>
      <w:r>
        <w:t>Instructions</w:t>
      </w:r>
    </w:p>
    <w:p w14:paraId="079E91E0" w14:textId="77777777" w:rsidR="00B201E1" w:rsidRDefault="00B201E1" w:rsidP="00B201E1">
      <w:pPr>
        <w:pStyle w:val="Heading2"/>
      </w:pPr>
      <w:bookmarkStart w:id="5" w:name="_Hlk43015136"/>
      <w:r>
        <w:t>Investigate an SQL Injection Attack</w:t>
      </w:r>
    </w:p>
    <w:p w14:paraId="694EFA17" w14:textId="2D8043BC" w:rsidR="00B201E1" w:rsidRDefault="00B201E1" w:rsidP="00B201E1">
      <w:pPr>
        <w:pStyle w:val="BodyTextL25"/>
      </w:pPr>
      <w:r>
        <w:t xml:space="preserve">In this part, you will investigate </w:t>
      </w:r>
      <w:r w:rsidR="006F03E4">
        <w:t xml:space="preserve">an exploit in which </w:t>
      </w:r>
      <w:r w:rsidR="00A90869">
        <w:t>unauthorized</w:t>
      </w:r>
      <w:r>
        <w:t xml:space="preserve"> access</w:t>
      </w:r>
      <w:r w:rsidR="00A90869">
        <w:t xml:space="preserve"> </w:t>
      </w:r>
      <w:r w:rsidR="006F03E4">
        <w:t xml:space="preserve">was made </w:t>
      </w:r>
      <w:r w:rsidR="00A90869">
        <w:t xml:space="preserve">to </w:t>
      </w:r>
      <w:r w:rsidR="00592C48">
        <w:t>sensitive</w:t>
      </w:r>
      <w:r>
        <w:t xml:space="preserve"> information </w:t>
      </w:r>
      <w:r w:rsidR="006F03E4">
        <w:t xml:space="preserve">that is </w:t>
      </w:r>
      <w:r>
        <w:t xml:space="preserve">stored on a web server. </w:t>
      </w:r>
      <w:r w:rsidR="00A90869">
        <w:t>You will use Kibana to determine</w:t>
      </w:r>
      <w:r w:rsidR="00625B0E">
        <w:t xml:space="preserve"> the source of the attack and the information accessed by the attacker.</w:t>
      </w:r>
    </w:p>
    <w:p w14:paraId="2FB74D91" w14:textId="10F63909" w:rsidR="00B201E1" w:rsidRDefault="000333B7" w:rsidP="00B201E1">
      <w:pPr>
        <w:pStyle w:val="Heading3"/>
      </w:pPr>
      <w:r>
        <w:t>Change the timeframe.</w:t>
      </w:r>
    </w:p>
    <w:p w14:paraId="26278D24" w14:textId="50F6DB85" w:rsidR="00B201E1" w:rsidRPr="00AE00AC" w:rsidRDefault="00AC033C" w:rsidP="00B201E1">
      <w:pPr>
        <w:pStyle w:val="BodyTextL25"/>
      </w:pPr>
      <w:r>
        <w:t>It has been determined that the exploit happened at some time during the month of June 2020</w:t>
      </w:r>
      <w:r w:rsidR="00B201E1">
        <w:t>.</w:t>
      </w:r>
      <w:r>
        <w:t xml:space="preserve"> Kibana defaults to displaying data for the last 24 hours. You will need to change the time settings to see the data for the month of June 2020.</w:t>
      </w:r>
    </w:p>
    <w:p w14:paraId="784F3204" w14:textId="0BBBF93B" w:rsidR="00290C84" w:rsidRDefault="00290C84" w:rsidP="004D1EE8">
      <w:pPr>
        <w:pStyle w:val="SubStepAlpha"/>
      </w:pPr>
      <w:r>
        <w:t xml:space="preserve">Start the Security Onion VM and login with the username </w:t>
      </w:r>
      <w:r>
        <w:rPr>
          <w:b/>
          <w:bCs/>
        </w:rPr>
        <w:t>analyst</w:t>
      </w:r>
      <w:r>
        <w:t xml:space="preserve"> and the password </w:t>
      </w:r>
      <w:proofErr w:type="spellStart"/>
      <w:r>
        <w:rPr>
          <w:b/>
          <w:bCs/>
        </w:rPr>
        <w:t>cyberops</w:t>
      </w:r>
      <w:proofErr w:type="spellEnd"/>
      <w:r w:rsidR="00031A2C">
        <w:t>.</w:t>
      </w:r>
    </w:p>
    <w:p w14:paraId="7668FBD5" w14:textId="77777777" w:rsidR="002165A7" w:rsidRDefault="002165A7" w:rsidP="002165A7">
      <w:pPr>
        <w:pStyle w:val="SubStepAlpha"/>
      </w:pPr>
      <w:r>
        <w:t xml:space="preserve">Enter the </w:t>
      </w:r>
      <w:proofErr w:type="spellStart"/>
      <w:r w:rsidRPr="009218B9">
        <w:rPr>
          <w:b/>
          <w:bCs/>
        </w:rPr>
        <w:t>sudo</w:t>
      </w:r>
      <w:proofErr w:type="spellEnd"/>
      <w:r w:rsidRPr="009218B9">
        <w:rPr>
          <w:b/>
          <w:bCs/>
        </w:rPr>
        <w:t xml:space="preserve"> so-status</w:t>
      </w:r>
      <w:r>
        <w:t xml:space="preserve"> command to check the status of services. The status for all the services should be </w:t>
      </w:r>
      <w:r w:rsidRPr="009218B9">
        <w:rPr>
          <w:b/>
          <w:bCs/>
        </w:rPr>
        <w:t>OK</w:t>
      </w:r>
      <w:r>
        <w:t xml:space="preserve"> before starting your analysis. This could take a few minutes.</w:t>
      </w:r>
    </w:p>
    <w:p w14:paraId="3492084D" w14:textId="77777777" w:rsidR="002165A7" w:rsidRDefault="002165A7" w:rsidP="009218B9">
      <w:pPr>
        <w:pStyle w:val="CMD"/>
      </w:pPr>
      <w:proofErr w:type="spellStart"/>
      <w:r>
        <w:t>analyst@SecOnion</w:t>
      </w:r>
      <w:proofErr w:type="spellEnd"/>
      <w:r>
        <w:t xml:space="preserve">:~$ </w:t>
      </w:r>
      <w:proofErr w:type="spellStart"/>
      <w:r w:rsidRPr="009218B9">
        <w:rPr>
          <w:b/>
          <w:bCs/>
        </w:rPr>
        <w:t>sudo</w:t>
      </w:r>
      <w:proofErr w:type="spellEnd"/>
      <w:r w:rsidRPr="009218B9">
        <w:rPr>
          <w:b/>
          <w:bCs/>
        </w:rPr>
        <w:t xml:space="preserve"> so-status</w:t>
      </w:r>
    </w:p>
    <w:p w14:paraId="6155376E" w14:textId="77777777" w:rsidR="002165A7" w:rsidRDefault="002165A7" w:rsidP="009218B9">
      <w:pPr>
        <w:pStyle w:val="CMDOutput"/>
      </w:pPr>
      <w:r>
        <w:t xml:space="preserve">Status: </w:t>
      </w:r>
      <w:proofErr w:type="spellStart"/>
      <w:r>
        <w:t>securityonion</w:t>
      </w:r>
      <w:proofErr w:type="spellEnd"/>
    </w:p>
    <w:p w14:paraId="1D3C5F6A" w14:textId="77777777" w:rsidR="002165A7" w:rsidRDefault="002165A7" w:rsidP="009218B9">
      <w:pPr>
        <w:pStyle w:val="CMDOutput"/>
      </w:pPr>
      <w:r>
        <w:t xml:space="preserve">  * </w:t>
      </w:r>
      <w:proofErr w:type="spellStart"/>
      <w:r>
        <w:t>sguil</w:t>
      </w:r>
      <w:proofErr w:type="spellEnd"/>
      <w:r>
        <w:t xml:space="preserve"> server                                                       [  OK  ]</w:t>
      </w:r>
    </w:p>
    <w:p w14:paraId="302520ED" w14:textId="77777777" w:rsidR="002165A7" w:rsidRDefault="002165A7" w:rsidP="009218B9">
      <w:pPr>
        <w:pStyle w:val="CMDOutput"/>
      </w:pPr>
      <w:r>
        <w:t xml:space="preserve">Status: </w:t>
      </w:r>
      <w:proofErr w:type="spellStart"/>
      <w:r>
        <w:t>seconion</w:t>
      </w:r>
      <w:proofErr w:type="spellEnd"/>
      <w:r>
        <w:t>-import</w:t>
      </w:r>
    </w:p>
    <w:p w14:paraId="1B6CFF83" w14:textId="77777777" w:rsidR="002165A7" w:rsidRDefault="002165A7" w:rsidP="009218B9">
      <w:pPr>
        <w:pStyle w:val="CMDOutput"/>
      </w:pPr>
      <w:r>
        <w:t xml:space="preserve">  * </w:t>
      </w:r>
      <w:proofErr w:type="spellStart"/>
      <w:r>
        <w:t>pcap_agent</w:t>
      </w:r>
      <w:proofErr w:type="spellEnd"/>
      <w:r>
        <w:t xml:space="preserve"> (sguil)                                                 [  OK  ]</w:t>
      </w:r>
    </w:p>
    <w:p w14:paraId="3F930F25" w14:textId="77777777" w:rsidR="002165A7" w:rsidRDefault="002165A7" w:rsidP="009218B9">
      <w:pPr>
        <w:pStyle w:val="CMDOutput"/>
      </w:pPr>
      <w:r>
        <w:t xml:space="preserve">  * snort_agent-1 (</w:t>
      </w:r>
      <w:proofErr w:type="spellStart"/>
      <w:r>
        <w:t>sguil</w:t>
      </w:r>
      <w:proofErr w:type="spellEnd"/>
      <w:r>
        <w:t>)                                              [  OK  ]</w:t>
      </w:r>
    </w:p>
    <w:p w14:paraId="07B8CE05" w14:textId="77777777" w:rsidR="002165A7" w:rsidRDefault="002165A7" w:rsidP="009218B9">
      <w:pPr>
        <w:pStyle w:val="CMDOutput"/>
      </w:pPr>
      <w:r>
        <w:t xml:space="preserve">  * barnyard2-1 (spooler, unified2 format)                             [  OK  ]</w:t>
      </w:r>
    </w:p>
    <w:p w14:paraId="57C4458B" w14:textId="77777777" w:rsidR="002165A7" w:rsidRDefault="002165A7" w:rsidP="009218B9">
      <w:pPr>
        <w:pStyle w:val="CMDOutput"/>
      </w:pPr>
      <w:r>
        <w:t>Status: Elastic stack</w:t>
      </w:r>
    </w:p>
    <w:p w14:paraId="1FACDA63" w14:textId="77777777" w:rsidR="002165A7" w:rsidRDefault="002165A7" w:rsidP="009218B9">
      <w:pPr>
        <w:pStyle w:val="CMDOutput"/>
      </w:pPr>
      <w:r>
        <w:t xml:space="preserve">  * so-</w:t>
      </w:r>
      <w:proofErr w:type="spellStart"/>
      <w:r>
        <w:t>elasticsearch</w:t>
      </w:r>
      <w:proofErr w:type="spellEnd"/>
      <w:r>
        <w:t xml:space="preserve">                                                   [  OK  ]</w:t>
      </w:r>
    </w:p>
    <w:p w14:paraId="4542C93A" w14:textId="77777777" w:rsidR="002165A7" w:rsidRDefault="002165A7" w:rsidP="009218B9">
      <w:pPr>
        <w:pStyle w:val="CMDOutput"/>
      </w:pPr>
      <w:r>
        <w:lastRenderedPageBreak/>
        <w:t xml:space="preserve">  * so-</w:t>
      </w:r>
      <w:proofErr w:type="spellStart"/>
      <w:r>
        <w:t>logstash</w:t>
      </w:r>
      <w:proofErr w:type="spellEnd"/>
      <w:r>
        <w:t xml:space="preserve">                                                        [  OK  ]</w:t>
      </w:r>
    </w:p>
    <w:p w14:paraId="2E2E97EE" w14:textId="77777777" w:rsidR="002165A7" w:rsidRDefault="002165A7" w:rsidP="009218B9">
      <w:pPr>
        <w:pStyle w:val="CMDOutput"/>
      </w:pPr>
      <w:r>
        <w:t xml:space="preserve">  * so-</w:t>
      </w:r>
      <w:proofErr w:type="spellStart"/>
      <w:r>
        <w:t>kibana</w:t>
      </w:r>
      <w:proofErr w:type="spellEnd"/>
      <w:r>
        <w:t xml:space="preserve">                                                          [  OK  ]</w:t>
      </w:r>
    </w:p>
    <w:p w14:paraId="68E08335" w14:textId="434539DB" w:rsidR="002165A7" w:rsidRDefault="002165A7" w:rsidP="00E3669F">
      <w:pPr>
        <w:pStyle w:val="CMDOutput"/>
        <w:ind w:firstLine="210"/>
      </w:pPr>
      <w:r>
        <w:t>* so-</w:t>
      </w:r>
      <w:proofErr w:type="spellStart"/>
      <w:r>
        <w:t>freqserver</w:t>
      </w:r>
      <w:proofErr w:type="spellEnd"/>
      <w:r>
        <w:t xml:space="preserve">                                                      [  OK  ]</w:t>
      </w:r>
    </w:p>
    <w:p w14:paraId="6D3C7444" w14:textId="0256A10E" w:rsidR="00E3669F" w:rsidRDefault="00E3669F" w:rsidP="00E3669F">
      <w:pPr>
        <w:pStyle w:val="CMDOutput"/>
        <w:ind w:firstLine="210"/>
      </w:pPr>
      <w:r w:rsidRPr="00E3669F">
        <w:drawing>
          <wp:inline distT="0" distB="0" distL="0" distR="0" wp14:anchorId="506D4E35" wp14:editId="5534DD5A">
            <wp:extent cx="5317488" cy="2990032"/>
            <wp:effectExtent l="0" t="0" r="0" b="1270"/>
            <wp:docPr id="78164206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2061" name="Picture 1" descr="A computer screen shot of a computer screen&#10;&#10;Description automatically generated"/>
                    <pic:cNvPicPr/>
                  </pic:nvPicPr>
                  <pic:blipFill>
                    <a:blip r:embed="rId8"/>
                    <a:stretch>
                      <a:fillRect/>
                    </a:stretch>
                  </pic:blipFill>
                  <pic:spPr>
                    <a:xfrm>
                      <a:off x="0" y="0"/>
                      <a:ext cx="5322394" cy="2992790"/>
                    </a:xfrm>
                    <a:prstGeom prst="rect">
                      <a:avLst/>
                    </a:prstGeom>
                  </pic:spPr>
                </pic:pic>
              </a:graphicData>
            </a:graphic>
          </wp:inline>
        </w:drawing>
      </w:r>
    </w:p>
    <w:p w14:paraId="3B4F5A4D" w14:textId="66D561CA" w:rsidR="00031A2C" w:rsidRDefault="00B201E1" w:rsidP="009218B9">
      <w:pPr>
        <w:pStyle w:val="SubStepAlpha"/>
      </w:pPr>
      <w:r>
        <w:t>After you log</w:t>
      </w:r>
      <w:r w:rsidR="001D346F">
        <w:t xml:space="preserve"> </w:t>
      </w:r>
      <w:r>
        <w:t>in</w:t>
      </w:r>
      <w:r w:rsidR="001D346F">
        <w:t>,</w:t>
      </w:r>
      <w:r>
        <w:t xml:space="preserve"> </w:t>
      </w:r>
      <w:r w:rsidR="00290C84">
        <w:t xml:space="preserve">open Kibana using the shortcut on the Desktop. </w:t>
      </w:r>
      <w:r w:rsidR="0050369F">
        <w:t>L</w:t>
      </w:r>
      <w:r w:rsidR="00290C84">
        <w:t xml:space="preserve">ogin with the username </w:t>
      </w:r>
      <w:r w:rsidR="00290C84" w:rsidRPr="00D36106">
        <w:rPr>
          <w:b/>
          <w:bCs/>
        </w:rPr>
        <w:t>analyst</w:t>
      </w:r>
      <w:r w:rsidR="00290C84">
        <w:t xml:space="preserve"> and the password </w:t>
      </w:r>
      <w:proofErr w:type="spellStart"/>
      <w:r w:rsidR="00290C84" w:rsidRPr="00D36106">
        <w:rPr>
          <w:b/>
          <w:bCs/>
        </w:rPr>
        <w:t>cyberops</w:t>
      </w:r>
      <w:proofErr w:type="spellEnd"/>
      <w:r w:rsidR="00290C84">
        <w:t>.</w:t>
      </w:r>
    </w:p>
    <w:p w14:paraId="2C3E06A9" w14:textId="4B4F4D8B" w:rsidR="00E3669F" w:rsidRDefault="00E3669F" w:rsidP="00E3669F">
      <w:pPr>
        <w:pStyle w:val="SubStepAlpha"/>
        <w:numPr>
          <w:ilvl w:val="0"/>
          <w:numId w:val="0"/>
        </w:numPr>
        <w:ind w:left="720"/>
      </w:pPr>
      <w:r w:rsidRPr="00E3669F">
        <w:drawing>
          <wp:inline distT="0" distB="0" distL="0" distR="0" wp14:anchorId="3C5EA53D" wp14:editId="6B16F793">
            <wp:extent cx="6400800" cy="3599180"/>
            <wp:effectExtent l="0" t="0" r="0" b="1270"/>
            <wp:docPr id="1643200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0734" name="Picture 1" descr="A screenshot of a computer&#10;&#10;Description automatically generated"/>
                    <pic:cNvPicPr/>
                  </pic:nvPicPr>
                  <pic:blipFill>
                    <a:blip r:embed="rId9"/>
                    <a:stretch>
                      <a:fillRect/>
                    </a:stretch>
                  </pic:blipFill>
                  <pic:spPr>
                    <a:xfrm>
                      <a:off x="0" y="0"/>
                      <a:ext cx="6400800" cy="3599180"/>
                    </a:xfrm>
                    <a:prstGeom prst="rect">
                      <a:avLst/>
                    </a:prstGeom>
                  </pic:spPr>
                </pic:pic>
              </a:graphicData>
            </a:graphic>
          </wp:inline>
        </w:drawing>
      </w:r>
    </w:p>
    <w:p w14:paraId="61EABE9E" w14:textId="09873ADB" w:rsidR="00B201E1" w:rsidRDefault="00B201E1" w:rsidP="00737D0B">
      <w:pPr>
        <w:pStyle w:val="BodyTextL50"/>
      </w:pPr>
      <w:r>
        <w:t xml:space="preserve">In Security Onion, Kibana has </w:t>
      </w:r>
      <w:r w:rsidR="006F03E4">
        <w:t xml:space="preserve">many </w:t>
      </w:r>
      <w:r>
        <w:t>pre</w:t>
      </w:r>
      <w:r w:rsidR="0050369F">
        <w:t>-</w:t>
      </w:r>
      <w:r>
        <w:t>built dashboards and visualizations for monitoring and analysis. You can also create your own custom dashboards and visualizations catered to monitoring your particular network environment.</w:t>
      </w:r>
      <w:r w:rsidR="00514DEE">
        <w:t xml:space="preserve"> </w:t>
      </w:r>
      <w:r w:rsidR="00514DEE" w:rsidRPr="00D36106">
        <w:rPr>
          <w:b/>
          <w:bCs/>
        </w:rPr>
        <w:t>Note</w:t>
      </w:r>
      <w:r w:rsidR="00514DEE">
        <w:t>: You</w:t>
      </w:r>
      <w:r w:rsidR="00AC033C">
        <w:t>r</w:t>
      </w:r>
      <w:r w:rsidR="00514DEE">
        <w:t xml:space="preserve"> dashboard may not have any results in the last 24 hours.</w:t>
      </w:r>
    </w:p>
    <w:p w14:paraId="33F493AA" w14:textId="31AB475B" w:rsidR="00736000" w:rsidRDefault="00B201E1" w:rsidP="00737D0B">
      <w:pPr>
        <w:pStyle w:val="SubStepAlpha"/>
        <w:keepNext/>
      </w:pPr>
      <w:r>
        <w:lastRenderedPageBreak/>
        <w:t>In the upper</w:t>
      </w:r>
      <w:r w:rsidR="006F03E4">
        <w:t>-</w:t>
      </w:r>
      <w:r>
        <w:t>right corner of the window</w:t>
      </w:r>
      <w:r w:rsidR="006F03E4">
        <w:t>,</w:t>
      </w:r>
      <w:r>
        <w:t xml:space="preserve"> click </w:t>
      </w:r>
      <w:r w:rsidRPr="009218B9">
        <w:rPr>
          <w:b/>
          <w:bCs/>
        </w:rPr>
        <w:t>Last 24 hours</w:t>
      </w:r>
      <w:r>
        <w:t xml:space="preserve"> to change the sample Time Range size. Expand the time range to </w:t>
      </w:r>
      <w:r w:rsidR="00514DEE">
        <w:t>include the interest</w:t>
      </w:r>
      <w:r w:rsidR="006F03E4">
        <w:t>ing</w:t>
      </w:r>
      <w:r w:rsidR="00514DEE">
        <w:t xml:space="preserve"> alerts</w:t>
      </w:r>
      <w:r>
        <w:t xml:space="preserve">. </w:t>
      </w:r>
      <w:r w:rsidR="0095798B">
        <w:t>A</w:t>
      </w:r>
      <w:r w:rsidR="009218B9">
        <w:t>n</w:t>
      </w:r>
      <w:r w:rsidR="0095798B">
        <w:t xml:space="preserve"> </w:t>
      </w:r>
      <w:r>
        <w:t xml:space="preserve">SQL injection attack took place in </w:t>
      </w:r>
      <w:r w:rsidR="00290C84">
        <w:t>June</w:t>
      </w:r>
      <w:r w:rsidR="00514DEE">
        <w:t xml:space="preserve"> 2020 </w:t>
      </w:r>
      <w:r>
        <w:t xml:space="preserve">so that is what you need to target. </w:t>
      </w:r>
      <w:r w:rsidR="00285D38">
        <w:t xml:space="preserve">Select </w:t>
      </w:r>
      <w:r w:rsidR="00285D38" w:rsidRPr="009218B9">
        <w:rPr>
          <w:b/>
          <w:bCs/>
        </w:rPr>
        <w:t>Absolute</w:t>
      </w:r>
      <w:r w:rsidR="00285D38">
        <w:t xml:space="preserve"> under Time Range and e</w:t>
      </w:r>
      <w:r w:rsidR="006F03E4">
        <w:t xml:space="preserve">dit the </w:t>
      </w:r>
      <w:r w:rsidR="006F03E4" w:rsidRPr="009218B9">
        <w:rPr>
          <w:b/>
          <w:bCs/>
        </w:rPr>
        <w:t>From</w:t>
      </w:r>
      <w:r w:rsidR="006F03E4">
        <w:t xml:space="preserve"> and </w:t>
      </w:r>
      <w:r w:rsidR="006F03E4" w:rsidRPr="009218B9">
        <w:rPr>
          <w:b/>
          <w:bCs/>
        </w:rPr>
        <w:t>To</w:t>
      </w:r>
      <w:r w:rsidR="006F03E4">
        <w:t xml:space="preserve"> times to include the entire month of June in 2020</w:t>
      </w:r>
      <w:r>
        <w:t>.</w:t>
      </w:r>
      <w:r w:rsidR="00031A2C">
        <w:t xml:space="preserve"> Click </w:t>
      </w:r>
      <w:r w:rsidR="00031A2C">
        <w:rPr>
          <w:b/>
          <w:bCs/>
        </w:rPr>
        <w:t>Go</w:t>
      </w:r>
      <w:r w:rsidR="00031A2C">
        <w:t xml:space="preserve"> to continue.</w:t>
      </w:r>
    </w:p>
    <w:p w14:paraId="7A4BF8FF" w14:textId="2BEB38F6" w:rsidR="007C4C00" w:rsidRDefault="007C4C00" w:rsidP="00B201E1">
      <w:pPr>
        <w:pStyle w:val="Visual"/>
      </w:pPr>
      <w:r w:rsidRPr="007C4C00">
        <w:rPr>
          <w:noProof/>
        </w:rPr>
        <w:drawing>
          <wp:inline distT="0" distB="0" distL="0" distR="0" wp14:anchorId="79F506D0" wp14:editId="1A00AD42">
            <wp:extent cx="5486400" cy="2339884"/>
            <wp:effectExtent l="0" t="0" r="0" b="3810"/>
            <wp:docPr id="48" name="Picture 48" descr="Screenshot of the interested tim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339884"/>
                    </a:xfrm>
                    <a:prstGeom prst="rect">
                      <a:avLst/>
                    </a:prstGeom>
                  </pic:spPr>
                </pic:pic>
              </a:graphicData>
            </a:graphic>
          </wp:inline>
        </w:drawing>
      </w:r>
    </w:p>
    <w:p w14:paraId="3E05178F" w14:textId="3FB18F6B" w:rsidR="002E003D" w:rsidRPr="00001B6A" w:rsidRDefault="00B201E1" w:rsidP="001E7CD6">
      <w:pPr>
        <w:pStyle w:val="SubStepAlpha"/>
        <w:keepNext/>
      </w:pPr>
      <w:r>
        <w:t xml:space="preserve">Notice the total number of logs </w:t>
      </w:r>
      <w:r w:rsidR="002E003D">
        <w:t>for</w:t>
      </w:r>
      <w:r>
        <w:t xml:space="preserve"> the entire month of </w:t>
      </w:r>
      <w:r w:rsidR="002E003D">
        <w:t>June 2020</w:t>
      </w:r>
      <w:r>
        <w:t>.</w:t>
      </w:r>
      <w:r w:rsidR="006F03E4">
        <w:t xml:space="preserve"> Your dashboard should be similar to that shown in the figure.</w:t>
      </w:r>
      <w:r w:rsidR="00592C48">
        <w:t xml:space="preserve"> Take a moment to explore the information that is provided by the Kibana interface.</w:t>
      </w:r>
    </w:p>
    <w:p w14:paraId="033B80DF" w14:textId="042C48E4" w:rsidR="00B236D4" w:rsidRDefault="00E3669F" w:rsidP="00D36106">
      <w:pPr>
        <w:pStyle w:val="Visual"/>
      </w:pPr>
      <w:r w:rsidRPr="00E3669F">
        <w:drawing>
          <wp:inline distT="0" distB="0" distL="0" distR="0" wp14:anchorId="31F512F8" wp14:editId="1FD603D1">
            <wp:extent cx="6400800" cy="3599180"/>
            <wp:effectExtent l="0" t="0" r="0" b="1270"/>
            <wp:docPr id="107826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7146" name="Picture 1" descr="A screenshot of a computer&#10;&#10;Description automatically generated"/>
                    <pic:cNvPicPr/>
                  </pic:nvPicPr>
                  <pic:blipFill>
                    <a:blip r:embed="rId11"/>
                    <a:stretch>
                      <a:fillRect/>
                    </a:stretch>
                  </pic:blipFill>
                  <pic:spPr>
                    <a:xfrm>
                      <a:off x="0" y="0"/>
                      <a:ext cx="6400800" cy="3599180"/>
                    </a:xfrm>
                    <a:prstGeom prst="rect">
                      <a:avLst/>
                    </a:prstGeom>
                  </pic:spPr>
                </pic:pic>
              </a:graphicData>
            </a:graphic>
          </wp:inline>
        </w:drawing>
      </w:r>
    </w:p>
    <w:p w14:paraId="34A4C2E9" w14:textId="137F517D" w:rsidR="000333B7" w:rsidRDefault="000333B7" w:rsidP="009218B9">
      <w:pPr>
        <w:pStyle w:val="Heading3"/>
      </w:pPr>
      <w:r>
        <w:lastRenderedPageBreak/>
        <w:t>Filter for HTTP traffic.</w:t>
      </w:r>
    </w:p>
    <w:p w14:paraId="7585566C" w14:textId="3BB87A5A" w:rsidR="00B236D4" w:rsidRDefault="00A90869" w:rsidP="009218B9">
      <w:pPr>
        <w:pStyle w:val="SubStepAlpha"/>
        <w:keepNext/>
      </w:pPr>
      <w:r>
        <w:t xml:space="preserve">Because </w:t>
      </w:r>
      <w:r w:rsidR="00625B0E">
        <w:t xml:space="preserve">the </w:t>
      </w:r>
      <w:r w:rsidR="006F03E4">
        <w:t>threat actor assessed data</w:t>
      </w:r>
      <w:r w:rsidR="00625B0E">
        <w:t xml:space="preserve"> </w:t>
      </w:r>
      <w:r w:rsidR="006F03E4">
        <w:t xml:space="preserve">that </w:t>
      </w:r>
      <w:r w:rsidR="00625B0E">
        <w:t xml:space="preserve">is stored on </w:t>
      </w:r>
      <w:r w:rsidR="006F03E4">
        <w:t>a</w:t>
      </w:r>
      <w:r w:rsidR="00625B0E">
        <w:t xml:space="preserve"> web server, </w:t>
      </w:r>
      <w:r w:rsidR="006F03E4">
        <w:t xml:space="preserve">the </w:t>
      </w:r>
      <w:r w:rsidR="00625B0E">
        <w:t xml:space="preserve">HTTP filter is used to select the logs associated with HTTP traffic. Select </w:t>
      </w:r>
      <w:r w:rsidR="008B0C13" w:rsidRPr="001E7CD6">
        <w:rPr>
          <w:rFonts w:eastAsia="Times New Roman"/>
          <w:bCs/>
          <w:sz w:val="26"/>
          <w:szCs w:val="26"/>
        </w:rPr>
        <w:t>HTTP</w:t>
      </w:r>
      <w:r w:rsidR="008B0C13">
        <w:t xml:space="preserve"> under the Zeek Hunting heading</w:t>
      </w:r>
      <w:r w:rsidR="006F03E4">
        <w:t>, as shown in the figure</w:t>
      </w:r>
      <w:r w:rsidR="008B0C13">
        <w:t>.</w:t>
      </w:r>
    </w:p>
    <w:p w14:paraId="743217B5" w14:textId="30E56EDA" w:rsidR="00B236D4" w:rsidRDefault="00B236D4" w:rsidP="00A90869">
      <w:pPr>
        <w:pStyle w:val="Visual"/>
      </w:pPr>
      <w:r>
        <w:rPr>
          <w:noProof/>
        </w:rPr>
        <w:drawing>
          <wp:inline distT="0" distB="0" distL="0" distR="0" wp14:anchorId="12F5E4BC" wp14:editId="05A3BD6C">
            <wp:extent cx="5486400" cy="2530700"/>
            <wp:effectExtent l="0" t="0" r="0" b="3175"/>
            <wp:docPr id="36" name="Picture 36" descr="Screenshot of logs filtered for http in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30700"/>
                    </a:xfrm>
                    <a:prstGeom prst="rect">
                      <a:avLst/>
                    </a:prstGeom>
                    <a:noFill/>
                  </pic:spPr>
                </pic:pic>
              </a:graphicData>
            </a:graphic>
          </wp:inline>
        </w:drawing>
      </w:r>
    </w:p>
    <w:p w14:paraId="3F5F49DB" w14:textId="55489196" w:rsidR="00E3669F" w:rsidRDefault="00E3669F" w:rsidP="00A90869">
      <w:pPr>
        <w:pStyle w:val="Visual"/>
      </w:pPr>
      <w:r w:rsidRPr="00E3669F">
        <w:drawing>
          <wp:inline distT="0" distB="0" distL="0" distR="0" wp14:anchorId="5C06091F" wp14:editId="2A3EF66A">
            <wp:extent cx="6400800" cy="3599180"/>
            <wp:effectExtent l="0" t="0" r="0" b="1270"/>
            <wp:docPr id="204790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06584" name="Picture 1" descr="A screenshot of a computer&#10;&#10;Description automatically generated"/>
                    <pic:cNvPicPr/>
                  </pic:nvPicPr>
                  <pic:blipFill>
                    <a:blip r:embed="rId13"/>
                    <a:stretch>
                      <a:fillRect/>
                    </a:stretch>
                  </pic:blipFill>
                  <pic:spPr>
                    <a:xfrm>
                      <a:off x="0" y="0"/>
                      <a:ext cx="6400800" cy="3599180"/>
                    </a:xfrm>
                    <a:prstGeom prst="rect">
                      <a:avLst/>
                    </a:prstGeom>
                  </pic:spPr>
                </pic:pic>
              </a:graphicData>
            </a:graphic>
          </wp:inline>
        </w:drawing>
      </w:r>
    </w:p>
    <w:p w14:paraId="0DB3AEED" w14:textId="0E701303" w:rsidR="008B0C13" w:rsidRDefault="008B0C13" w:rsidP="009218B9">
      <w:pPr>
        <w:pStyle w:val="Heading4"/>
      </w:pPr>
      <w:r>
        <w:t>Question</w:t>
      </w:r>
      <w:r w:rsidR="00E56122">
        <w:t>s</w:t>
      </w:r>
      <w:r>
        <w:t>:</w:t>
      </w:r>
    </w:p>
    <w:p w14:paraId="506D6388" w14:textId="61E8A860" w:rsidR="008B0C13" w:rsidRDefault="008B0C13" w:rsidP="009218B9">
      <w:pPr>
        <w:pStyle w:val="BodyTextL50"/>
        <w:spacing w:before="0"/>
      </w:pPr>
      <w:r>
        <w:t xml:space="preserve">Scroll </w:t>
      </w:r>
      <w:r w:rsidR="00592C48">
        <w:t>through</w:t>
      </w:r>
      <w:r>
        <w:t xml:space="preserve"> the results and answer the following questions:</w:t>
      </w:r>
    </w:p>
    <w:p w14:paraId="10D6494F" w14:textId="7C96058B" w:rsidR="008B0C13" w:rsidRDefault="008B0C13" w:rsidP="008B0C13">
      <w:pPr>
        <w:pStyle w:val="BodyTextL50"/>
      </w:pPr>
      <w:r>
        <w:t>What is the source IP address?</w:t>
      </w:r>
    </w:p>
    <w:p w14:paraId="68A803B3" w14:textId="2D111AFD" w:rsidR="00E3669F" w:rsidRDefault="00E3669F" w:rsidP="008B0C13">
      <w:pPr>
        <w:pStyle w:val="BodyTextL50"/>
      </w:pPr>
      <w:r>
        <w:t>200.165.200.227</w:t>
      </w:r>
    </w:p>
    <w:p w14:paraId="59ED4AD2" w14:textId="65B6E51B" w:rsidR="008B0C13" w:rsidRDefault="008B0C13" w:rsidP="008B0C13">
      <w:pPr>
        <w:pStyle w:val="BodyTextL50"/>
      </w:pPr>
      <w:r>
        <w:t>What is the destination IP address?</w:t>
      </w:r>
    </w:p>
    <w:p w14:paraId="6B65D85D" w14:textId="3F02EE98" w:rsidR="00E3669F" w:rsidRDefault="00E3669F" w:rsidP="008B0C13">
      <w:pPr>
        <w:pStyle w:val="BodyTextL50"/>
      </w:pPr>
      <w:r>
        <w:lastRenderedPageBreak/>
        <w:t>200.165.200.235</w:t>
      </w:r>
    </w:p>
    <w:p w14:paraId="438FE1C8" w14:textId="7003BE39" w:rsidR="00E56122" w:rsidRDefault="00E56122" w:rsidP="00E56122">
      <w:pPr>
        <w:pStyle w:val="BodyTextL50"/>
      </w:pPr>
      <w:r>
        <w:t>What is the destination port number?</w:t>
      </w:r>
    </w:p>
    <w:p w14:paraId="756DD1AE" w14:textId="7867CE1E" w:rsidR="00E3669F" w:rsidRDefault="00E3669F" w:rsidP="00E56122">
      <w:pPr>
        <w:pStyle w:val="BodyTextL50"/>
      </w:pPr>
      <w:r>
        <w:t>80</w:t>
      </w:r>
    </w:p>
    <w:p w14:paraId="7D2A510F" w14:textId="60DAAD55" w:rsidR="00E56122" w:rsidRDefault="00E56122" w:rsidP="00E56122">
      <w:pPr>
        <w:pStyle w:val="SubStepAlpha"/>
      </w:pPr>
      <w:r w:rsidRPr="009218B9">
        <w:t>Scroll down to the HTTP Logs.</w:t>
      </w:r>
      <w:r>
        <w:t xml:space="preserve"> The results list the first 10 results.</w:t>
      </w:r>
    </w:p>
    <w:p w14:paraId="36BF0A25" w14:textId="002AFE33" w:rsidR="00245527" w:rsidRDefault="00245527" w:rsidP="00245527">
      <w:pPr>
        <w:pStyle w:val="SubStepAlpha"/>
        <w:numPr>
          <w:ilvl w:val="0"/>
          <w:numId w:val="0"/>
        </w:numPr>
        <w:ind w:left="360"/>
      </w:pPr>
      <w:r w:rsidRPr="00245527">
        <w:drawing>
          <wp:inline distT="0" distB="0" distL="0" distR="0" wp14:anchorId="0C66A50D" wp14:editId="78625304">
            <wp:extent cx="6400800" cy="3599180"/>
            <wp:effectExtent l="0" t="0" r="0" b="1270"/>
            <wp:docPr id="129268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80610" name="Picture 1" descr="A screenshot of a computer&#10;&#10;Description automatically generated"/>
                    <pic:cNvPicPr/>
                  </pic:nvPicPr>
                  <pic:blipFill>
                    <a:blip r:embed="rId14"/>
                    <a:stretch>
                      <a:fillRect/>
                    </a:stretch>
                  </pic:blipFill>
                  <pic:spPr>
                    <a:xfrm>
                      <a:off x="0" y="0"/>
                      <a:ext cx="6400800" cy="3599180"/>
                    </a:xfrm>
                    <a:prstGeom prst="rect">
                      <a:avLst/>
                    </a:prstGeom>
                  </pic:spPr>
                </pic:pic>
              </a:graphicData>
            </a:graphic>
          </wp:inline>
        </w:drawing>
      </w:r>
    </w:p>
    <w:p w14:paraId="40388838" w14:textId="6D19D150" w:rsidR="00E56122" w:rsidRDefault="00413044" w:rsidP="00E56122">
      <w:pPr>
        <w:pStyle w:val="SubStepAlpha"/>
      </w:pPr>
      <w:r>
        <w:t>Expand the details of the</w:t>
      </w:r>
      <w:r w:rsidR="00E56122">
        <w:t xml:space="preserve"> first result</w:t>
      </w:r>
      <w:r>
        <w:t xml:space="preserve"> by clicking the arrow that is next to the log </w:t>
      </w:r>
      <w:r w:rsidR="00592C48">
        <w:t xml:space="preserve">entry </w:t>
      </w:r>
      <w:r>
        <w:t>timestamp</w:t>
      </w:r>
      <w:r w:rsidR="00E56122">
        <w:t>. Note the information</w:t>
      </w:r>
      <w:r w:rsidR="00592C48">
        <w:t xml:space="preserve"> that is available</w:t>
      </w:r>
      <w:r w:rsidR="00E56122">
        <w:t>.</w:t>
      </w:r>
    </w:p>
    <w:p w14:paraId="2CF6E121" w14:textId="6D1BAFCE" w:rsidR="00E56122" w:rsidRDefault="00E56122" w:rsidP="009218B9">
      <w:pPr>
        <w:pStyle w:val="Heading4"/>
      </w:pPr>
      <w:r>
        <w:t>Questions:</w:t>
      </w:r>
    </w:p>
    <w:p w14:paraId="38989251" w14:textId="77777777" w:rsidR="00E56122" w:rsidRDefault="00E56122" w:rsidP="00E56122">
      <w:pPr>
        <w:pStyle w:val="BodyTextL50"/>
        <w:spacing w:before="0"/>
      </w:pPr>
      <w:r>
        <w:t>What is the timestamp of the first result?</w:t>
      </w:r>
    </w:p>
    <w:p w14:paraId="35AC19DC" w14:textId="1B2F8A83" w:rsidR="00224C70" w:rsidRDefault="00224C70" w:rsidP="00E56122">
      <w:pPr>
        <w:pStyle w:val="BodyTextL50"/>
        <w:spacing w:before="0"/>
      </w:pPr>
      <w:r>
        <w:t>June 12th 2020, 21:30:09.445</w:t>
      </w:r>
    </w:p>
    <w:p w14:paraId="753D9EEF" w14:textId="63CF3DBC" w:rsidR="00E56122" w:rsidRDefault="00E56122" w:rsidP="00E56122">
      <w:pPr>
        <w:pStyle w:val="BodyTextL50"/>
        <w:spacing w:before="0"/>
      </w:pPr>
      <w:r>
        <w:t>What is the event type?</w:t>
      </w:r>
    </w:p>
    <w:p w14:paraId="2C5659AE" w14:textId="60A8F9B8" w:rsidR="00224C70" w:rsidRDefault="00224C70" w:rsidP="00E56122">
      <w:pPr>
        <w:pStyle w:val="BodyTextL50"/>
        <w:spacing w:before="0"/>
      </w:pPr>
      <w:proofErr w:type="spellStart"/>
      <w:r>
        <w:t>bro_http</w:t>
      </w:r>
      <w:proofErr w:type="spellEnd"/>
    </w:p>
    <w:p w14:paraId="4D962A0E" w14:textId="7D2B7801" w:rsidR="002F2F67" w:rsidRDefault="002F2F67" w:rsidP="002F2F67">
      <w:pPr>
        <w:pStyle w:val="BodyTextL50"/>
        <w:spacing w:before="0"/>
      </w:pPr>
      <w:r>
        <w:t>What is included in the message</w:t>
      </w:r>
      <w:r w:rsidR="00413044">
        <w:t xml:space="preserve"> field</w:t>
      </w:r>
      <w:r>
        <w:t>?</w:t>
      </w:r>
      <w:r w:rsidR="00413044">
        <w:t xml:space="preserve"> These are details about the HTTP GET request that was made by the client to the server.</w:t>
      </w:r>
      <w:r w:rsidR="00592C48">
        <w:t xml:space="preserve"> Focus especially on the </w:t>
      </w:r>
      <w:proofErr w:type="spellStart"/>
      <w:r w:rsidR="00592C48" w:rsidRPr="009218B9">
        <w:rPr>
          <w:b/>
          <w:bCs/>
        </w:rPr>
        <w:t>uri</w:t>
      </w:r>
      <w:proofErr w:type="spellEnd"/>
      <w:r w:rsidR="00592C48">
        <w:t xml:space="preserve"> field in the message text.</w:t>
      </w:r>
    </w:p>
    <w:p w14:paraId="6502A0DF" w14:textId="7E0A85F5" w:rsidR="00224C70" w:rsidRDefault="00224C70" w:rsidP="002F2F67">
      <w:pPr>
        <w:pStyle w:val="BodyTextL50"/>
        <w:spacing w:before="0"/>
      </w:pPr>
      <w:r>
        <w:t xml:space="preserve">username, </w:t>
      </w:r>
      <w:proofErr w:type="spellStart"/>
      <w:r>
        <w:t>ccid</w:t>
      </w:r>
      <w:proofErr w:type="spellEnd"/>
      <w:r>
        <w:t xml:space="preserve">, </w:t>
      </w:r>
      <w:proofErr w:type="spellStart"/>
      <w:r>
        <w:t>ccnumber</w:t>
      </w:r>
      <w:proofErr w:type="spellEnd"/>
      <w:r>
        <w:t>, ccv, expiration, and password</w:t>
      </w:r>
    </w:p>
    <w:p w14:paraId="43B143D0" w14:textId="47E50241" w:rsidR="00592C48" w:rsidRDefault="00592C48" w:rsidP="00592C48">
      <w:pPr>
        <w:pStyle w:val="BodyTextL50"/>
        <w:rPr>
          <w:rStyle w:val="AnswerGray"/>
          <w:b w:val="0"/>
          <w:shd w:val="clear" w:color="auto" w:fill="auto"/>
        </w:rPr>
      </w:pPr>
      <w:r w:rsidRPr="009218B9">
        <w:rPr>
          <w:rStyle w:val="AnswerGray"/>
          <w:b w:val="0"/>
          <w:shd w:val="clear" w:color="auto" w:fill="auto"/>
        </w:rPr>
        <w:t>What</w:t>
      </w:r>
      <w:r w:rsidR="0078206D">
        <w:rPr>
          <w:rStyle w:val="AnswerGray"/>
          <w:b w:val="0"/>
          <w:shd w:val="clear" w:color="auto" w:fill="auto"/>
        </w:rPr>
        <w:t xml:space="preserve"> is</w:t>
      </w:r>
      <w:r w:rsidRPr="009218B9">
        <w:rPr>
          <w:rStyle w:val="AnswerGray"/>
          <w:b w:val="0"/>
          <w:shd w:val="clear" w:color="auto" w:fill="auto"/>
        </w:rPr>
        <w:t xml:space="preserve"> the significance of this information?</w:t>
      </w:r>
    </w:p>
    <w:p w14:paraId="4F0C0900" w14:textId="682C5E35" w:rsidR="00224C70" w:rsidRDefault="00224C70" w:rsidP="00592C48">
      <w:pPr>
        <w:pStyle w:val="BodyTextL50"/>
        <w:rPr>
          <w:rStyle w:val="AnswerGray"/>
          <w:b w:val="0"/>
          <w:shd w:val="clear" w:color="auto" w:fill="auto"/>
        </w:rPr>
      </w:pPr>
      <w:r>
        <w:t>A</w:t>
      </w:r>
      <w:r>
        <w:t xml:space="preserve">ppears to be a request </w:t>
      </w:r>
      <w:r>
        <w:t>to get</w:t>
      </w:r>
      <w:r>
        <w:t xml:space="preserve"> credit card information</w:t>
      </w:r>
    </w:p>
    <w:p w14:paraId="286D2A43" w14:textId="0B0D2CE0" w:rsidR="00D36B8C" w:rsidRDefault="000333B7">
      <w:pPr>
        <w:pStyle w:val="Heading3"/>
      </w:pPr>
      <w:r>
        <w:lastRenderedPageBreak/>
        <w:t>Review the results.</w:t>
      </w:r>
    </w:p>
    <w:p w14:paraId="4E86AD66" w14:textId="1B1BD697" w:rsidR="00D401F3" w:rsidRDefault="00894B45" w:rsidP="001314B7">
      <w:pPr>
        <w:pStyle w:val="SubStepAlpha"/>
        <w:keepNext/>
      </w:pPr>
      <w:r>
        <w:t>Some of the information for the log entries is hyperlinked to other tools. Click the value in the</w:t>
      </w:r>
      <w:r w:rsidR="0078206D">
        <w:t xml:space="preserve"> alert </w:t>
      </w:r>
      <w:r w:rsidR="00D36B8C" w:rsidRPr="001314B7">
        <w:rPr>
          <w:b/>
          <w:bCs/>
        </w:rPr>
        <w:t>_id</w:t>
      </w:r>
      <w:r>
        <w:t xml:space="preserve"> field of the log entry to get a different view on the event.</w:t>
      </w:r>
    </w:p>
    <w:p w14:paraId="016FC91E" w14:textId="5A24FC00" w:rsidR="00C62297" w:rsidRDefault="00C62297">
      <w:pPr>
        <w:pStyle w:val="Visual"/>
      </w:pPr>
      <w:r>
        <w:rPr>
          <w:noProof/>
        </w:rPr>
        <w:drawing>
          <wp:inline distT="0" distB="0" distL="0" distR="0" wp14:anchorId="63085E9B" wp14:editId="64959B53">
            <wp:extent cx="5486400" cy="2996640"/>
            <wp:effectExtent l="0" t="0" r="0" b="0"/>
            <wp:docPr id="46" name="Picture 46" descr="screenshot of one http log expanded with alert _i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96640"/>
                    </a:xfrm>
                    <a:prstGeom prst="rect">
                      <a:avLst/>
                    </a:prstGeom>
                    <a:noFill/>
                  </pic:spPr>
                </pic:pic>
              </a:graphicData>
            </a:graphic>
          </wp:inline>
        </w:drawing>
      </w:r>
    </w:p>
    <w:p w14:paraId="0C7D6FB1" w14:textId="5ED3F214" w:rsidR="00791670" w:rsidRDefault="00791670" w:rsidP="00791670">
      <w:pPr>
        <w:pStyle w:val="SubStepAlpha"/>
      </w:pPr>
      <w:r>
        <w:t>The result opens in a new web browser tab</w:t>
      </w:r>
      <w:r w:rsidR="00894B45">
        <w:t xml:space="preserve"> with information from </w:t>
      </w:r>
      <w:proofErr w:type="spellStart"/>
      <w:r w:rsidR="00894B45">
        <w:t>capM</w:t>
      </w:r>
      <w:r w:rsidR="003D6135">
        <w:t>E</w:t>
      </w:r>
      <w:proofErr w:type="spellEnd"/>
      <w:r w:rsidR="00894B45">
        <w:t>!</w:t>
      </w:r>
      <w:r>
        <w:t xml:space="preserve">. </w:t>
      </w:r>
      <w:proofErr w:type="spellStart"/>
      <w:r w:rsidR="00677308">
        <w:t>capM</w:t>
      </w:r>
      <w:r w:rsidR="003D6135">
        <w:t>E</w:t>
      </w:r>
      <w:proofErr w:type="spellEnd"/>
      <w:r w:rsidR="00677308">
        <w:t xml:space="preserve">! tab is a web interface that allows you to </w:t>
      </w:r>
      <w:r w:rsidR="00413044">
        <w:t>view</w:t>
      </w:r>
      <w:r w:rsidR="00677308">
        <w:t xml:space="preserve"> a </w:t>
      </w:r>
      <w:proofErr w:type="spellStart"/>
      <w:r w:rsidR="00677308">
        <w:t>pcap</w:t>
      </w:r>
      <w:proofErr w:type="spellEnd"/>
      <w:r w:rsidR="00677308">
        <w:t xml:space="preserve"> transcript</w:t>
      </w:r>
      <w:r w:rsidR="00413044">
        <w:t>.</w:t>
      </w:r>
      <w:r w:rsidR="00894B45">
        <w:t xml:space="preserve"> The blue text contains HTTP requests that are sent from the source (SRC). The red text is responses from the destination web server (DST).</w:t>
      </w:r>
    </w:p>
    <w:p w14:paraId="1CC52FAC" w14:textId="61A7A74C" w:rsidR="007276EE" w:rsidRDefault="007276EE" w:rsidP="007276EE">
      <w:pPr>
        <w:pStyle w:val="SubStepAlpha"/>
        <w:numPr>
          <w:ilvl w:val="0"/>
          <w:numId w:val="0"/>
        </w:numPr>
        <w:ind w:left="360"/>
      </w:pPr>
      <w:r w:rsidRPr="007276EE">
        <w:drawing>
          <wp:inline distT="0" distB="0" distL="0" distR="0" wp14:anchorId="77C9F662" wp14:editId="096DD439">
            <wp:extent cx="6400800" cy="3599180"/>
            <wp:effectExtent l="0" t="0" r="0" b="1270"/>
            <wp:docPr id="64982983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29832" name="Picture 1" descr="A computer screen shot of a computer screen&#10;&#10;Description automatically generated"/>
                    <pic:cNvPicPr/>
                  </pic:nvPicPr>
                  <pic:blipFill>
                    <a:blip r:embed="rId16"/>
                    <a:stretch>
                      <a:fillRect/>
                    </a:stretch>
                  </pic:blipFill>
                  <pic:spPr>
                    <a:xfrm>
                      <a:off x="0" y="0"/>
                      <a:ext cx="6400800" cy="3599180"/>
                    </a:xfrm>
                    <a:prstGeom prst="rect">
                      <a:avLst/>
                    </a:prstGeom>
                  </pic:spPr>
                </pic:pic>
              </a:graphicData>
            </a:graphic>
          </wp:inline>
        </w:drawing>
      </w:r>
    </w:p>
    <w:p w14:paraId="60F61217" w14:textId="377D2B16" w:rsidR="00F962BA" w:rsidRDefault="00F962BA" w:rsidP="00791670">
      <w:pPr>
        <w:pStyle w:val="SubStepAlpha"/>
      </w:pPr>
      <w:r>
        <w:lastRenderedPageBreak/>
        <w:t>In the Log entry section</w:t>
      </w:r>
      <w:r w:rsidR="00413044">
        <w:t>, which is at the beginning of the transcript</w:t>
      </w:r>
      <w:r>
        <w:t xml:space="preserve">, notice the portion </w:t>
      </w:r>
      <w:r w:rsidRPr="001314B7">
        <w:rPr>
          <w:b/>
          <w:bCs/>
        </w:rPr>
        <w:t>username='+union+select+ccid,ccnumber,ccv,expiration,null+from+credit_cards+--+&amp;password=</w:t>
      </w:r>
      <w:r>
        <w:t xml:space="preserve"> indicates that someone may have tried to attack the web browser using SQL injection to bypass authentication.</w:t>
      </w:r>
      <w:r w:rsidR="00593C33">
        <w:t xml:space="preserve"> The keywords, </w:t>
      </w:r>
      <w:r w:rsidR="00593C33" w:rsidRPr="001314B7">
        <w:rPr>
          <w:b/>
          <w:bCs/>
        </w:rPr>
        <w:t>union</w:t>
      </w:r>
      <w:r w:rsidR="00593C33">
        <w:t xml:space="preserve"> and </w:t>
      </w:r>
      <w:r w:rsidR="00593C33" w:rsidRPr="001314B7">
        <w:rPr>
          <w:b/>
          <w:bCs/>
        </w:rPr>
        <w:t>select</w:t>
      </w:r>
      <w:r w:rsidR="00593C33">
        <w:t xml:space="preserve">, are commands that are used in searching for information in </w:t>
      </w:r>
      <w:r w:rsidR="00894B45">
        <w:t xml:space="preserve">a </w:t>
      </w:r>
      <w:r w:rsidR="00593C33">
        <w:t>SQL database.</w:t>
      </w:r>
      <w:r w:rsidR="003D6135">
        <w:t xml:space="preserve"> If the input boxes on a web page are not properly protected from illegal input, threat actors can inject SQL search strings or other code that can access data contained in databases that are linked to the web page.</w:t>
      </w:r>
    </w:p>
    <w:p w14:paraId="1B194D05" w14:textId="77FA39EE" w:rsidR="00E42820" w:rsidRDefault="00894B45" w:rsidP="001314B7">
      <w:pPr>
        <w:pStyle w:val="SubStepAlpha"/>
        <w:keepNext/>
      </w:pPr>
      <w:r>
        <w:t>Find</w:t>
      </w:r>
      <w:r w:rsidR="00F962BA">
        <w:t xml:space="preserve"> for the keyword </w:t>
      </w:r>
      <w:r w:rsidR="00E42820" w:rsidRPr="009218B9">
        <w:rPr>
          <w:b/>
          <w:bCs/>
        </w:rPr>
        <w:t>username</w:t>
      </w:r>
      <w:r w:rsidR="00F962BA" w:rsidRPr="009218B9">
        <w:rPr>
          <w:b/>
          <w:bCs/>
        </w:rPr>
        <w:t xml:space="preserve"> </w:t>
      </w:r>
      <w:r w:rsidR="00F962BA">
        <w:t xml:space="preserve">in the transcript. Use </w:t>
      </w:r>
      <w:r w:rsidR="00F962BA" w:rsidRPr="001314B7">
        <w:rPr>
          <w:b/>
          <w:bCs/>
        </w:rPr>
        <w:t>Ctrl-F</w:t>
      </w:r>
      <w:r w:rsidR="00F962BA">
        <w:t xml:space="preserve"> </w:t>
      </w:r>
      <w:r w:rsidR="0078206D">
        <w:t xml:space="preserve">to </w:t>
      </w:r>
      <w:r>
        <w:t>open a search box</w:t>
      </w:r>
      <w:r w:rsidR="00F962BA">
        <w:t>.</w:t>
      </w:r>
      <w:r>
        <w:t xml:space="preserve"> Use the down arrow button</w:t>
      </w:r>
      <w:r w:rsidR="00E64AC4">
        <w:t xml:space="preserve"> in the search box</w:t>
      </w:r>
      <w:r>
        <w:t xml:space="preserve"> to scroll through the occurrences that were found.</w:t>
      </w:r>
    </w:p>
    <w:p w14:paraId="2B23DD9C" w14:textId="600DB971" w:rsidR="00C62297" w:rsidRDefault="007276EE" w:rsidP="00E42820">
      <w:pPr>
        <w:pStyle w:val="Visual"/>
      </w:pPr>
      <w:r w:rsidRPr="007276EE">
        <w:drawing>
          <wp:inline distT="0" distB="0" distL="0" distR="0" wp14:anchorId="09901D4A" wp14:editId="45C9D173">
            <wp:extent cx="6400800" cy="3599180"/>
            <wp:effectExtent l="0" t="0" r="0" b="1270"/>
            <wp:docPr id="102730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7785" name="Picture 1" descr="A screenshot of a computer&#10;&#10;Description automatically generated"/>
                    <pic:cNvPicPr/>
                  </pic:nvPicPr>
                  <pic:blipFill>
                    <a:blip r:embed="rId17"/>
                    <a:stretch>
                      <a:fillRect/>
                    </a:stretch>
                  </pic:blipFill>
                  <pic:spPr>
                    <a:xfrm>
                      <a:off x="0" y="0"/>
                      <a:ext cx="6400800" cy="3599180"/>
                    </a:xfrm>
                    <a:prstGeom prst="rect">
                      <a:avLst/>
                    </a:prstGeom>
                  </pic:spPr>
                </pic:pic>
              </a:graphicData>
            </a:graphic>
          </wp:inline>
        </w:drawing>
      </w:r>
    </w:p>
    <w:p w14:paraId="11740AD7" w14:textId="4B7BAAC0" w:rsidR="00894B45" w:rsidRDefault="00894B45" w:rsidP="00894B45">
      <w:pPr>
        <w:pStyle w:val="BodyTextL50"/>
      </w:pPr>
      <w:r>
        <w:t xml:space="preserve">You can see where the term username was used in the web interface that is displayed to the user. However, if you look farther down, something unusual can be found. </w:t>
      </w:r>
    </w:p>
    <w:p w14:paraId="4FAAA635" w14:textId="77777777" w:rsidR="00894B45" w:rsidRDefault="00894B45" w:rsidP="00894B45">
      <w:pPr>
        <w:pStyle w:val="Heading4"/>
      </w:pPr>
      <w:r>
        <w:t>Question:</w:t>
      </w:r>
    </w:p>
    <w:p w14:paraId="60B72468" w14:textId="06C9DB78" w:rsidR="00894B45" w:rsidRDefault="00894B45" w:rsidP="00894B45">
      <w:pPr>
        <w:pStyle w:val="BodyTextL50"/>
        <w:spacing w:before="0"/>
      </w:pPr>
      <w:r>
        <w:t>What do you see later in the transcript as regards usernames?</w:t>
      </w:r>
    </w:p>
    <w:p w14:paraId="617F8405" w14:textId="73DA9BBA" w:rsidR="00FA7110" w:rsidRDefault="00FA7110" w:rsidP="00894B45">
      <w:pPr>
        <w:pStyle w:val="BodyTextL50"/>
        <w:spacing w:before="0"/>
      </w:pPr>
      <w:r w:rsidRPr="00FA7110">
        <w:t>There appears to be a list of usernames and passwords that are part of the information that was returned in response to the HTTP GET request. This is unusual.</w:t>
      </w:r>
    </w:p>
    <w:p w14:paraId="0A33005C" w14:textId="602DD752" w:rsidR="00E42820" w:rsidRDefault="00E42820" w:rsidP="001314B7">
      <w:pPr>
        <w:pStyle w:val="Heading4"/>
      </w:pPr>
      <w:r>
        <w:t>Question:</w:t>
      </w:r>
    </w:p>
    <w:p w14:paraId="05EAABDB" w14:textId="32A73194" w:rsidR="00E42820" w:rsidRDefault="00E42820" w:rsidP="001314B7">
      <w:pPr>
        <w:pStyle w:val="BodyTextL50"/>
        <w:spacing w:before="0"/>
      </w:pPr>
      <w:r>
        <w:t xml:space="preserve">Give </w:t>
      </w:r>
      <w:r w:rsidR="003D6135">
        <w:t>some</w:t>
      </w:r>
      <w:r>
        <w:t xml:space="preserve"> example</w:t>
      </w:r>
      <w:r w:rsidR="003D6135">
        <w:t>s</w:t>
      </w:r>
      <w:r>
        <w:t xml:space="preserve"> of a username, password, and signature that was exfiltrated.</w:t>
      </w:r>
    </w:p>
    <w:p w14:paraId="148BD681" w14:textId="77777777" w:rsidR="00FA7110" w:rsidRDefault="00FA7110" w:rsidP="00FA7110">
      <w:pPr>
        <w:pStyle w:val="BodyTextL50"/>
        <w:spacing w:before="0"/>
      </w:pPr>
      <w:r>
        <w:t>4444111122223333      745         2012-03-01</w:t>
      </w:r>
    </w:p>
    <w:p w14:paraId="0719B72C" w14:textId="53B0DB51" w:rsidR="00FA7110" w:rsidRDefault="00FA7110" w:rsidP="00FA7110">
      <w:pPr>
        <w:pStyle w:val="BodyTextL50"/>
        <w:spacing w:before="0"/>
      </w:pPr>
      <w:r>
        <w:t>7746536337776330      722         2015-04-01</w:t>
      </w:r>
    </w:p>
    <w:p w14:paraId="701B048D" w14:textId="77777777" w:rsidR="00E64AC4" w:rsidRDefault="00E64AC4" w:rsidP="00E64AC4">
      <w:pPr>
        <w:pStyle w:val="SubStepAlpha"/>
      </w:pPr>
      <w:r>
        <w:t xml:space="preserve">Close the </w:t>
      </w:r>
      <w:proofErr w:type="spellStart"/>
      <w:r>
        <w:t>capME</w:t>
      </w:r>
      <w:proofErr w:type="spellEnd"/>
      <w:r>
        <w:t>! tab and return to Kibana.</w:t>
      </w:r>
    </w:p>
    <w:p w14:paraId="23E6CAEA" w14:textId="77777777" w:rsidR="00B201E1" w:rsidRDefault="00B201E1" w:rsidP="00B201E1">
      <w:pPr>
        <w:pStyle w:val="Heading2"/>
      </w:pPr>
      <w:r>
        <w:t>Analyze DNS exfiltration.</w:t>
      </w:r>
    </w:p>
    <w:p w14:paraId="68033B9C" w14:textId="1FEE9A2C" w:rsidR="00B201E1" w:rsidRPr="00F93F03" w:rsidRDefault="00B201E1" w:rsidP="00B201E1">
      <w:pPr>
        <w:pStyle w:val="BodyTextL25"/>
      </w:pPr>
      <w:r>
        <w:t>A network admin</w:t>
      </w:r>
      <w:r w:rsidR="000333B7">
        <w:t>istrator</w:t>
      </w:r>
      <w:r>
        <w:t xml:space="preserve"> has noticed abnormally long DNS queries with strange looking subdomains. Your job is to investigate the anomaly.</w:t>
      </w:r>
    </w:p>
    <w:p w14:paraId="7F1BBC82" w14:textId="1F9D4182" w:rsidR="000333B7" w:rsidRDefault="000333B7" w:rsidP="001314B7">
      <w:pPr>
        <w:pStyle w:val="Heading3"/>
      </w:pPr>
      <w:r>
        <w:lastRenderedPageBreak/>
        <w:t xml:space="preserve">Filter for DNS </w:t>
      </w:r>
      <w:r w:rsidR="00174DD5">
        <w:t>traffic</w:t>
      </w:r>
      <w:r>
        <w:t>.</w:t>
      </w:r>
    </w:p>
    <w:p w14:paraId="5F12D03F" w14:textId="2E9E89EE" w:rsidR="00B201E1" w:rsidRDefault="00B201E1" w:rsidP="00B201E1">
      <w:pPr>
        <w:pStyle w:val="SubStepAlpha"/>
      </w:pPr>
      <w:r>
        <w:t xml:space="preserve">From the top of the Kibana Dashboard, clear any filters and search terms and click </w:t>
      </w:r>
      <w:r w:rsidRPr="001314B7">
        <w:rPr>
          <w:b/>
          <w:bCs/>
        </w:rPr>
        <w:t>Home</w:t>
      </w:r>
      <w:r>
        <w:t xml:space="preserve"> under </w:t>
      </w:r>
      <w:r w:rsidR="003D6135">
        <w:t xml:space="preserve">the </w:t>
      </w:r>
      <w:r>
        <w:t>Navigation section of the Dashboard.</w:t>
      </w:r>
      <w:r w:rsidR="003D6135">
        <w:t xml:space="preserve"> The Time period should </w:t>
      </w:r>
      <w:r w:rsidR="00E64AC4">
        <w:t xml:space="preserve">still </w:t>
      </w:r>
      <w:r w:rsidR="003D6135">
        <w:t>include June 2020.</w:t>
      </w:r>
    </w:p>
    <w:p w14:paraId="31CC3AED" w14:textId="49A55E6E" w:rsidR="00B43818" w:rsidRDefault="00B201E1" w:rsidP="00737D0B">
      <w:pPr>
        <w:pStyle w:val="SubStepAlpha"/>
        <w:keepNext/>
      </w:pPr>
      <w:r>
        <w:t>In the same area of the Dashboard</w:t>
      </w:r>
      <w:r w:rsidR="005E5EA9">
        <w:t>,</w:t>
      </w:r>
      <w:r>
        <w:t xml:space="preserve"> click </w:t>
      </w:r>
      <w:r w:rsidRPr="001314B7">
        <w:rPr>
          <w:b/>
          <w:bCs/>
        </w:rPr>
        <w:t>DNS</w:t>
      </w:r>
      <w:r>
        <w:t xml:space="preserve"> in the Zeek Hunting section. Notice the DNS Log Count metrics and Destination Port horizontal bar chart.</w:t>
      </w:r>
    </w:p>
    <w:p w14:paraId="42278F1D" w14:textId="6635DA7E" w:rsidR="00BD5999" w:rsidRDefault="00FA7110" w:rsidP="006A590B">
      <w:pPr>
        <w:pStyle w:val="Visual"/>
      </w:pPr>
      <w:r>
        <w:rPr>
          <w:noProof/>
        </w:rPr>
        <w:drawing>
          <wp:inline distT="0" distB="0" distL="0" distR="0" wp14:anchorId="3B0BF5A1" wp14:editId="392435C5">
            <wp:extent cx="6400800" cy="3600450"/>
            <wp:effectExtent l="0" t="0" r="0" b="0"/>
            <wp:docPr id="64667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73205" name=""/>
                    <pic:cNvPicPr/>
                  </pic:nvPicPr>
                  <pic:blipFill>
                    <a:blip r:embed="rId18"/>
                    <a:stretch>
                      <a:fillRect/>
                    </a:stretch>
                  </pic:blipFill>
                  <pic:spPr>
                    <a:xfrm>
                      <a:off x="0" y="0"/>
                      <a:ext cx="6400800" cy="3600450"/>
                    </a:xfrm>
                    <a:prstGeom prst="rect">
                      <a:avLst/>
                    </a:prstGeom>
                  </pic:spPr>
                </pic:pic>
              </a:graphicData>
            </a:graphic>
          </wp:inline>
        </w:drawing>
      </w:r>
    </w:p>
    <w:p w14:paraId="7D860FBE" w14:textId="018E9AC2" w:rsidR="000333B7" w:rsidRDefault="000333B7" w:rsidP="001314B7">
      <w:pPr>
        <w:pStyle w:val="Heading3"/>
      </w:pPr>
      <w:r>
        <w:t>Review the DNS</w:t>
      </w:r>
      <w:r w:rsidR="00A94E3E">
        <w:t>-</w:t>
      </w:r>
      <w:r>
        <w:t>related entries.</w:t>
      </w:r>
    </w:p>
    <w:p w14:paraId="4A0FDC23" w14:textId="5280D015" w:rsidR="00B201E1" w:rsidRDefault="00B201E1" w:rsidP="001314B7">
      <w:pPr>
        <w:pStyle w:val="SubStepAlpha"/>
      </w:pPr>
      <w:r>
        <w:t>Scroll down the window</w:t>
      </w:r>
      <w:r w:rsidR="00A94E3E">
        <w:t>.</w:t>
      </w:r>
      <w:r>
        <w:t xml:space="preserve"> </w:t>
      </w:r>
      <w:r w:rsidR="00A94E3E">
        <w:t xml:space="preserve">You </w:t>
      </w:r>
      <w:r w:rsidR="00B43818">
        <w:t>can</w:t>
      </w:r>
      <w:r>
        <w:t xml:space="preserve"> see the top DNS query types. </w:t>
      </w:r>
      <w:r w:rsidR="00B43818">
        <w:t>Y</w:t>
      </w:r>
      <w:r>
        <w:t xml:space="preserve">ou </w:t>
      </w:r>
      <w:r w:rsidR="00B43818">
        <w:t>may</w:t>
      </w:r>
      <w:r>
        <w:t xml:space="preserve"> see address records (A record), IPv6 address Quad A records (AAAA), NetBIOS records (NB) and a pointer records for resolving the hostnames (PTR). You can also see the DNS response codes.</w:t>
      </w:r>
    </w:p>
    <w:p w14:paraId="5E961FA1" w14:textId="479E593B" w:rsidR="007B5CD2" w:rsidRDefault="00A94E3E" w:rsidP="001314B7">
      <w:pPr>
        <w:pStyle w:val="SubStepAlpha"/>
        <w:keepNext/>
      </w:pPr>
      <w:r>
        <w:lastRenderedPageBreak/>
        <w:t xml:space="preserve">By </w:t>
      </w:r>
      <w:r w:rsidR="00B201E1">
        <w:t>Scrolling further down</w:t>
      </w:r>
      <w:r w:rsidR="001D7DDF">
        <w:t>,</w:t>
      </w:r>
      <w:r w:rsidR="00B201E1">
        <w:t xml:space="preserve"> you can see a list of the top DNS clients and DNS Servers based on their request and response counts. There is also a metric for number of DNS Phishing attempts, </w:t>
      </w:r>
      <w:r>
        <w:t xml:space="preserve">which are </w:t>
      </w:r>
      <w:r w:rsidR="00B201E1">
        <w:t>also known as DNS pharming, spoofing, or poisoning.</w:t>
      </w:r>
    </w:p>
    <w:p w14:paraId="2752E258" w14:textId="73EE4FFF" w:rsidR="00BD5999" w:rsidRDefault="004E401F" w:rsidP="00B201E1">
      <w:pPr>
        <w:pStyle w:val="Visual"/>
      </w:pPr>
      <w:r w:rsidRPr="004E401F">
        <w:drawing>
          <wp:inline distT="0" distB="0" distL="0" distR="0" wp14:anchorId="187FEFB0" wp14:editId="6E85A735">
            <wp:extent cx="6400800" cy="3599180"/>
            <wp:effectExtent l="0" t="0" r="0" b="1270"/>
            <wp:docPr id="12114304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3045" name="Picture 1" descr="A computer screen shot of a computer&#10;&#10;Description automatically generated"/>
                    <pic:cNvPicPr/>
                  </pic:nvPicPr>
                  <pic:blipFill>
                    <a:blip r:embed="rId19"/>
                    <a:stretch>
                      <a:fillRect/>
                    </a:stretch>
                  </pic:blipFill>
                  <pic:spPr>
                    <a:xfrm>
                      <a:off x="0" y="0"/>
                      <a:ext cx="6400800" cy="3599180"/>
                    </a:xfrm>
                    <a:prstGeom prst="rect">
                      <a:avLst/>
                    </a:prstGeom>
                  </pic:spPr>
                </pic:pic>
              </a:graphicData>
            </a:graphic>
          </wp:inline>
        </w:drawing>
      </w:r>
    </w:p>
    <w:p w14:paraId="67453ED9" w14:textId="20C79A2B" w:rsidR="000925E9" w:rsidRDefault="00B201E1" w:rsidP="001314B7">
      <w:pPr>
        <w:pStyle w:val="SubStepAlpha"/>
        <w:keepNext/>
        <w:numPr>
          <w:ilvl w:val="3"/>
          <w:numId w:val="5"/>
        </w:numPr>
      </w:pPr>
      <w:r>
        <w:lastRenderedPageBreak/>
        <w:t xml:space="preserve">Scrolling further down the window you can see a listing of the top DNS queries by domain name. </w:t>
      </w:r>
      <w:r w:rsidR="000925E9">
        <w:t xml:space="preserve">Notice how </w:t>
      </w:r>
      <w:r w:rsidR="00A94E3E">
        <w:t xml:space="preserve">some of </w:t>
      </w:r>
      <w:r w:rsidR="000925E9">
        <w:t xml:space="preserve">the queries </w:t>
      </w:r>
      <w:r w:rsidR="00A94E3E">
        <w:t>have unusually</w:t>
      </w:r>
      <w:r w:rsidR="000925E9">
        <w:t xml:space="preserve"> long subdomains attached to ns.example.com.</w:t>
      </w:r>
      <w:r w:rsidR="00805CF2">
        <w:t xml:space="preserve"> The domain example.com should be investigated further.</w:t>
      </w:r>
    </w:p>
    <w:p w14:paraId="5203E770" w14:textId="70B5CEF5" w:rsidR="000925E9" w:rsidRDefault="006D034E" w:rsidP="006A590B">
      <w:pPr>
        <w:pStyle w:val="Visual"/>
      </w:pPr>
      <w:r w:rsidRPr="006D034E">
        <w:drawing>
          <wp:inline distT="0" distB="0" distL="0" distR="0" wp14:anchorId="09D193A7" wp14:editId="6AAD93E7">
            <wp:extent cx="6400800" cy="3599180"/>
            <wp:effectExtent l="0" t="0" r="0" b="1270"/>
            <wp:docPr id="1583520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0739" name="Picture 1" descr="A screenshot of a computer&#10;&#10;Description automatically generated"/>
                    <pic:cNvPicPr/>
                  </pic:nvPicPr>
                  <pic:blipFill>
                    <a:blip r:embed="rId20"/>
                    <a:stretch>
                      <a:fillRect/>
                    </a:stretch>
                  </pic:blipFill>
                  <pic:spPr>
                    <a:xfrm>
                      <a:off x="0" y="0"/>
                      <a:ext cx="6400800" cy="3599180"/>
                    </a:xfrm>
                    <a:prstGeom prst="rect">
                      <a:avLst/>
                    </a:prstGeom>
                  </pic:spPr>
                </pic:pic>
              </a:graphicData>
            </a:graphic>
          </wp:inline>
        </w:drawing>
      </w:r>
    </w:p>
    <w:p w14:paraId="6E3596A4" w14:textId="70232464" w:rsidR="00B201E1" w:rsidRDefault="00B201E1" w:rsidP="006A590B">
      <w:pPr>
        <w:pStyle w:val="SubStepAlpha"/>
        <w:keepNext/>
      </w:pPr>
      <w:r>
        <w:lastRenderedPageBreak/>
        <w:t xml:space="preserve">Scroll back to the top of the window and enter </w:t>
      </w:r>
      <w:r w:rsidRPr="00613EEE">
        <w:rPr>
          <w:b/>
          <w:bCs/>
        </w:rPr>
        <w:t>example.com</w:t>
      </w:r>
      <w:r>
        <w:t xml:space="preserve"> in the search bar </w:t>
      </w:r>
      <w:r w:rsidR="00805CF2">
        <w:t xml:space="preserve">to filter for example.com </w:t>
      </w:r>
      <w:r>
        <w:t xml:space="preserve">and </w:t>
      </w:r>
      <w:r w:rsidR="00805CF2">
        <w:t xml:space="preserve">click </w:t>
      </w:r>
      <w:r w:rsidRPr="001314B7">
        <w:rPr>
          <w:b/>
          <w:bCs/>
        </w:rPr>
        <w:t>Update</w:t>
      </w:r>
      <w:r>
        <w:t xml:space="preserve">. Note </w:t>
      </w:r>
      <w:r w:rsidR="00CD74FB">
        <w:t xml:space="preserve">that </w:t>
      </w:r>
      <w:r>
        <w:t>the number of entries in the Log Count is smaller</w:t>
      </w:r>
      <w:r w:rsidR="00CD74FB">
        <w:t xml:space="preserve"> because the display is now limited to requests to the example.com server</w:t>
      </w:r>
      <w:r>
        <w:t>.</w:t>
      </w:r>
    </w:p>
    <w:p w14:paraId="18E104BF" w14:textId="1AEFF4E1" w:rsidR="00B201E1" w:rsidRDefault="001B19BB" w:rsidP="006A590B">
      <w:pPr>
        <w:pStyle w:val="Visual"/>
      </w:pPr>
      <w:r w:rsidRPr="001B19BB">
        <w:drawing>
          <wp:inline distT="0" distB="0" distL="0" distR="0" wp14:anchorId="02922C5D" wp14:editId="3DEB9670">
            <wp:extent cx="6400800" cy="3599180"/>
            <wp:effectExtent l="0" t="0" r="0" b="1270"/>
            <wp:docPr id="155996226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268" name="Picture 1" descr="A computer screen shot of a computer&#10;&#10;Description automatically generated"/>
                    <pic:cNvPicPr/>
                  </pic:nvPicPr>
                  <pic:blipFill>
                    <a:blip r:embed="rId21"/>
                    <a:stretch>
                      <a:fillRect/>
                    </a:stretch>
                  </pic:blipFill>
                  <pic:spPr>
                    <a:xfrm>
                      <a:off x="0" y="0"/>
                      <a:ext cx="6400800" cy="3599180"/>
                    </a:xfrm>
                    <a:prstGeom prst="rect">
                      <a:avLst/>
                    </a:prstGeom>
                  </pic:spPr>
                </pic:pic>
              </a:graphicData>
            </a:graphic>
          </wp:inline>
        </w:drawing>
      </w:r>
    </w:p>
    <w:p w14:paraId="44E85DE3" w14:textId="68312DF9" w:rsidR="00805CF2" w:rsidRDefault="00CD74FB" w:rsidP="006A590B">
      <w:pPr>
        <w:pStyle w:val="SubStepAlpha"/>
        <w:keepNext/>
      </w:pPr>
      <w:r>
        <w:t>Locate information about the DNS - Client and DNS - Server</w:t>
      </w:r>
      <w:r w:rsidR="00805CF2">
        <w:t>.</w:t>
      </w:r>
    </w:p>
    <w:p w14:paraId="78EB3B7D" w14:textId="7711BEAF" w:rsidR="00805CF2" w:rsidRDefault="00805CF2" w:rsidP="001314B7">
      <w:pPr>
        <w:pStyle w:val="Heading4"/>
      </w:pPr>
      <w:r>
        <w:t>Question:</w:t>
      </w:r>
    </w:p>
    <w:p w14:paraId="7ECD4997" w14:textId="18FD7CA5" w:rsidR="00805CF2" w:rsidRDefault="00230726" w:rsidP="001314B7">
      <w:pPr>
        <w:pStyle w:val="BodyTextL50"/>
        <w:spacing w:before="0"/>
      </w:pPr>
      <w:r>
        <w:t>Record the IP addresses of DNS client and server.</w:t>
      </w:r>
    </w:p>
    <w:p w14:paraId="2DE8AFE8" w14:textId="77777777" w:rsidR="00E077B6" w:rsidRDefault="00E077B6" w:rsidP="001314B7">
      <w:pPr>
        <w:pStyle w:val="BodyTextL50"/>
        <w:spacing w:before="0"/>
      </w:pPr>
      <w:r>
        <w:t xml:space="preserve">Client: </w:t>
      </w:r>
      <w:r>
        <w:t xml:space="preserve">192.168.0.11 </w:t>
      </w:r>
    </w:p>
    <w:p w14:paraId="03FB8096" w14:textId="794AD1A1" w:rsidR="00E077B6" w:rsidRDefault="00E077B6" w:rsidP="001314B7">
      <w:pPr>
        <w:pStyle w:val="BodyTextL50"/>
        <w:spacing w:before="0"/>
      </w:pPr>
      <w:r>
        <w:t xml:space="preserve">Server: </w:t>
      </w:r>
      <w:r>
        <w:t>209.165.200.235.</w:t>
      </w:r>
    </w:p>
    <w:p w14:paraId="558090DA" w14:textId="40E0C67A" w:rsidR="000333B7" w:rsidRPr="00FF0B64" w:rsidRDefault="000333B7" w:rsidP="001314B7">
      <w:pPr>
        <w:pStyle w:val="Heading3"/>
      </w:pPr>
      <w:r>
        <w:rPr>
          <w:rStyle w:val="AnswerGray"/>
          <w:b/>
          <w:sz w:val="22"/>
          <w:shd w:val="clear" w:color="auto" w:fill="auto"/>
        </w:rPr>
        <w:t>Determine the</w:t>
      </w:r>
      <w:r w:rsidR="00B74270">
        <w:rPr>
          <w:rStyle w:val="AnswerGray"/>
          <w:b/>
          <w:sz w:val="22"/>
          <w:shd w:val="clear" w:color="auto" w:fill="auto"/>
        </w:rPr>
        <w:t xml:space="preserve"> exfiltrated</w:t>
      </w:r>
      <w:r>
        <w:rPr>
          <w:rStyle w:val="AnswerGray"/>
          <w:b/>
          <w:sz w:val="22"/>
          <w:shd w:val="clear" w:color="auto" w:fill="auto"/>
        </w:rPr>
        <w:t xml:space="preserve"> data</w:t>
      </w:r>
      <w:r w:rsidR="00B74270">
        <w:rPr>
          <w:rStyle w:val="AnswerGray"/>
          <w:b/>
          <w:sz w:val="22"/>
          <w:shd w:val="clear" w:color="auto" w:fill="auto"/>
        </w:rPr>
        <w:t>.</w:t>
      </w:r>
    </w:p>
    <w:p w14:paraId="0B7FCDE9" w14:textId="6A130AC6" w:rsidR="00B201E1" w:rsidRDefault="00230726" w:rsidP="006A590B">
      <w:pPr>
        <w:pStyle w:val="SubStepAlpha"/>
        <w:keepNext/>
      </w:pPr>
      <w:r>
        <w:t>Continue to s</w:t>
      </w:r>
      <w:r w:rsidR="00B201E1">
        <w:t xml:space="preserve">croll further down </w:t>
      </w:r>
      <w:r>
        <w:t>to</w:t>
      </w:r>
      <w:r w:rsidR="00B201E1">
        <w:t xml:space="preserve"> see </w:t>
      </w:r>
      <w:r w:rsidR="00291BC9">
        <w:t xml:space="preserve">four </w:t>
      </w:r>
      <w:r w:rsidR="00B201E1">
        <w:t xml:space="preserve">unique log entries for DNS queries to example.com. Notice how the queries are to suspiciously long subdomains attached to ns.example.com. The long strings of numbers and letters in the subdomains look like text encoded into hexadecimal (0-9, a-f) rather than </w:t>
      </w:r>
      <w:r w:rsidR="00B201E1">
        <w:lastRenderedPageBreak/>
        <w:t xml:space="preserve">legitimate subdomain names. Click the </w:t>
      </w:r>
      <w:r w:rsidR="00B201E1">
        <w:rPr>
          <w:b/>
          <w:bCs/>
        </w:rPr>
        <w:t>E</w:t>
      </w:r>
      <w:r w:rsidR="00B201E1" w:rsidRPr="008779B5">
        <w:rPr>
          <w:b/>
          <w:bCs/>
        </w:rPr>
        <w:t>xport</w:t>
      </w:r>
      <w:r w:rsidR="00B201E1">
        <w:rPr>
          <w:b/>
          <w:bCs/>
        </w:rPr>
        <w:t>:</w:t>
      </w:r>
      <w:r w:rsidR="00B201E1" w:rsidRPr="008779B5">
        <w:rPr>
          <w:b/>
          <w:bCs/>
        </w:rPr>
        <w:t xml:space="preserve"> </w:t>
      </w:r>
      <w:r w:rsidR="00CD74FB">
        <w:rPr>
          <w:b/>
          <w:bCs/>
        </w:rPr>
        <w:t>R</w:t>
      </w:r>
      <w:r w:rsidR="00CD74FB" w:rsidRPr="008779B5">
        <w:rPr>
          <w:b/>
          <w:bCs/>
        </w:rPr>
        <w:t>aw</w:t>
      </w:r>
      <w:r w:rsidR="00CD74FB">
        <w:t xml:space="preserve"> </w:t>
      </w:r>
      <w:r w:rsidR="00B201E1">
        <w:t xml:space="preserve">download link to download </w:t>
      </w:r>
      <w:r w:rsidR="00CD74FB">
        <w:t>the queries to an external file</w:t>
      </w:r>
      <w:r w:rsidR="00B201E1">
        <w:t>.</w:t>
      </w:r>
      <w:r>
        <w:t xml:space="preserve"> A CSV file is downloaded to the /home/analyst/Downloads folder.</w:t>
      </w:r>
    </w:p>
    <w:p w14:paraId="6065D97D" w14:textId="7791358D" w:rsidR="00230726" w:rsidRDefault="00230726" w:rsidP="001314B7">
      <w:pPr>
        <w:pStyle w:val="Visual"/>
      </w:pPr>
      <w:r w:rsidRPr="00230726">
        <w:rPr>
          <w:noProof/>
        </w:rPr>
        <w:drawing>
          <wp:inline distT="0" distB="0" distL="0" distR="0" wp14:anchorId="708A49A7" wp14:editId="46DD76AE">
            <wp:extent cx="5486400" cy="2887436"/>
            <wp:effectExtent l="0" t="0" r="0" b="8255"/>
            <wp:docPr id="47" name="Picture 47" descr="screenshot of dns query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87436"/>
                    </a:xfrm>
                    <a:prstGeom prst="rect">
                      <a:avLst/>
                    </a:prstGeom>
                  </pic:spPr>
                </pic:pic>
              </a:graphicData>
            </a:graphic>
          </wp:inline>
        </w:drawing>
      </w:r>
    </w:p>
    <w:p w14:paraId="3573ECCF" w14:textId="63BCAF04" w:rsidR="00B201E1" w:rsidRDefault="00B201E1" w:rsidP="00EF78B8">
      <w:pPr>
        <w:pStyle w:val="SubStepAlpha"/>
      </w:pPr>
      <w:r>
        <w:t xml:space="preserve">Navigate to the </w:t>
      </w:r>
      <w:r w:rsidR="00230726" w:rsidRPr="001314B7">
        <w:rPr>
          <w:b/>
          <w:bCs/>
        </w:rPr>
        <w:t>/home/analyst/</w:t>
      </w:r>
      <w:r w:rsidRPr="001314B7">
        <w:rPr>
          <w:b/>
          <w:bCs/>
        </w:rPr>
        <w:t>Downloads</w:t>
      </w:r>
      <w:r>
        <w:t xml:space="preserve"> folder</w:t>
      </w:r>
      <w:r w:rsidR="00EF49DA">
        <w:t xml:space="preserve">. </w:t>
      </w:r>
      <w:r w:rsidR="00737D0B">
        <w:t xml:space="preserve">Open the file using a text editor, such as </w:t>
      </w:r>
      <w:proofErr w:type="spellStart"/>
      <w:r w:rsidR="00737D0B">
        <w:t>gedit</w:t>
      </w:r>
      <w:proofErr w:type="spellEnd"/>
      <w:r w:rsidR="00737D0B">
        <w:t xml:space="preserve">. </w:t>
      </w:r>
      <w:r w:rsidR="00EF49DA">
        <w:t xml:space="preserve">Edit the file by </w:t>
      </w:r>
      <w:r>
        <w:t>delet</w:t>
      </w:r>
      <w:r w:rsidR="00EF49DA">
        <w:t>ing</w:t>
      </w:r>
      <w:r>
        <w:t xml:space="preserve"> the text </w:t>
      </w:r>
      <w:r w:rsidR="00CD74FB">
        <w:t xml:space="preserve">surrounding </w:t>
      </w:r>
      <w:r>
        <w:t>the hexadecimal portion of the subdomains, leaving only the hexadecimal characters</w:t>
      </w:r>
      <w:r w:rsidR="00EF49DA">
        <w:t xml:space="preserve">. </w:t>
      </w:r>
      <w:r w:rsidR="00CD74FB">
        <w:t xml:space="preserve">Be sure to remove the quotes too. The contents of your file should look like the information below. </w:t>
      </w:r>
      <w:r w:rsidR="00EF49DA">
        <w:t>Save the edited text file with the original file name.</w:t>
      </w:r>
    </w:p>
    <w:p w14:paraId="427E7EBE" w14:textId="3E420865" w:rsidR="006152F1" w:rsidRDefault="006152F1" w:rsidP="00737D0B">
      <w:pPr>
        <w:pStyle w:val="CMDOutput"/>
      </w:pPr>
      <w:r>
        <w:t>434f4e464944454e5449414c20444f43554d454e540a444f204e4f542053</w:t>
      </w:r>
    </w:p>
    <w:p w14:paraId="09D1102D" w14:textId="3711F475" w:rsidR="006152F1" w:rsidRDefault="006152F1" w:rsidP="00737D0B">
      <w:pPr>
        <w:pStyle w:val="CMDOutput"/>
      </w:pPr>
      <w:r>
        <w:t>484152450a5468697320646f63756d656e7420636f6e7461696e7320696e</w:t>
      </w:r>
    </w:p>
    <w:p w14:paraId="0F889362" w14:textId="77777777" w:rsidR="006152F1" w:rsidRDefault="006152F1" w:rsidP="00737D0B">
      <w:pPr>
        <w:pStyle w:val="CMDOutput"/>
      </w:pPr>
      <w:r>
        <w:t>666f726d6174696f6e2061626f757420746865206c617374207365637572</w:t>
      </w:r>
    </w:p>
    <w:p w14:paraId="3B509259" w14:textId="18013937" w:rsidR="00B201E1" w:rsidRDefault="006152F1" w:rsidP="00737D0B">
      <w:pPr>
        <w:pStyle w:val="CMDOutput"/>
      </w:pPr>
      <w:r w:rsidRPr="00D36106">
        <w:t>697479206272656163682e0a</w:t>
      </w:r>
    </w:p>
    <w:p w14:paraId="062434F2" w14:textId="56862E04" w:rsidR="002C7668" w:rsidRDefault="002C7668" w:rsidP="00737D0B">
      <w:pPr>
        <w:pStyle w:val="CMDOutput"/>
      </w:pPr>
      <w:r w:rsidRPr="002C7668">
        <w:lastRenderedPageBreak/>
        <w:drawing>
          <wp:inline distT="0" distB="0" distL="0" distR="0" wp14:anchorId="74A03F9E" wp14:editId="55CDE5E3">
            <wp:extent cx="6400800" cy="3599180"/>
            <wp:effectExtent l="0" t="0" r="0" b="1270"/>
            <wp:docPr id="70058678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6788" name="Picture 1" descr="A computer screen shot of a black screen&#10;&#10;Description automatically generated"/>
                    <pic:cNvPicPr/>
                  </pic:nvPicPr>
                  <pic:blipFill>
                    <a:blip r:embed="rId23"/>
                    <a:stretch>
                      <a:fillRect/>
                    </a:stretch>
                  </pic:blipFill>
                  <pic:spPr>
                    <a:xfrm>
                      <a:off x="0" y="0"/>
                      <a:ext cx="6400800" cy="3599180"/>
                    </a:xfrm>
                    <a:prstGeom prst="rect">
                      <a:avLst/>
                    </a:prstGeom>
                  </pic:spPr>
                </pic:pic>
              </a:graphicData>
            </a:graphic>
          </wp:inline>
        </w:drawing>
      </w:r>
    </w:p>
    <w:p w14:paraId="1D0B2F4F" w14:textId="7CF641A1" w:rsidR="00B201E1" w:rsidRDefault="00EF49DA" w:rsidP="00B201E1">
      <w:pPr>
        <w:pStyle w:val="SubStepAlpha"/>
      </w:pPr>
      <w:r>
        <w:t>In a</w:t>
      </w:r>
      <w:r w:rsidR="00B201E1">
        <w:t xml:space="preserve"> terminal</w:t>
      </w:r>
      <w:r>
        <w:t xml:space="preserve">, </w:t>
      </w:r>
      <w:r w:rsidR="00B201E1">
        <w:t>us</w:t>
      </w:r>
      <w:r>
        <w:t>e</w:t>
      </w:r>
      <w:r w:rsidR="00B201E1">
        <w:t xml:space="preserve"> the </w:t>
      </w:r>
      <w:proofErr w:type="spellStart"/>
      <w:r w:rsidR="00B201E1" w:rsidRPr="00737D0B">
        <w:rPr>
          <w:b/>
          <w:bCs/>
        </w:rPr>
        <w:t>xxd</w:t>
      </w:r>
      <w:proofErr w:type="spellEnd"/>
      <w:r w:rsidR="00B201E1">
        <w:t xml:space="preserve"> command </w:t>
      </w:r>
      <w:r>
        <w:t xml:space="preserve">to </w:t>
      </w:r>
      <w:r w:rsidR="00B201E1">
        <w:t xml:space="preserve">decode the text in the CSV file and save it to a file named secret.txt. Use </w:t>
      </w:r>
      <w:r w:rsidR="00B201E1" w:rsidRPr="00737D0B">
        <w:rPr>
          <w:b/>
          <w:bCs/>
        </w:rPr>
        <w:t>cat</w:t>
      </w:r>
      <w:r w:rsidR="00B201E1">
        <w:t xml:space="preserve"> to output the </w:t>
      </w:r>
      <w:r w:rsidR="00CD74FB">
        <w:t xml:space="preserve">contents of secret.txt </w:t>
      </w:r>
      <w:r w:rsidR="00B201E1">
        <w:t xml:space="preserve">to the console. </w:t>
      </w:r>
    </w:p>
    <w:p w14:paraId="5122AE68" w14:textId="612D7AA5" w:rsidR="00B201E1" w:rsidRDefault="00B201E1" w:rsidP="00B201E1">
      <w:pPr>
        <w:pStyle w:val="CMD"/>
        <w:rPr>
          <w:b/>
        </w:rPr>
      </w:pPr>
      <w:proofErr w:type="spellStart"/>
      <w:r>
        <w:t>analyst@SecOnion</w:t>
      </w:r>
      <w:proofErr w:type="spellEnd"/>
      <w:r>
        <w:t>:~/</w:t>
      </w:r>
      <w:r w:rsidR="00EF49DA">
        <w:t>Downloads</w:t>
      </w:r>
      <w:r>
        <w:t xml:space="preserve">$ </w:t>
      </w:r>
      <w:proofErr w:type="spellStart"/>
      <w:r>
        <w:rPr>
          <w:b/>
        </w:rPr>
        <w:t>xxd</w:t>
      </w:r>
      <w:proofErr w:type="spellEnd"/>
      <w:r w:rsidRPr="00FE3CF5">
        <w:rPr>
          <w:b/>
        </w:rPr>
        <w:t xml:space="preserve"> -</w:t>
      </w:r>
      <w:r>
        <w:rPr>
          <w:b/>
        </w:rPr>
        <w:t>r -p</w:t>
      </w:r>
      <w:r w:rsidR="00EF49DA">
        <w:rPr>
          <w:b/>
        </w:rPr>
        <w:t xml:space="preserve"> </w:t>
      </w:r>
      <w:r w:rsidR="00462C0F">
        <w:rPr>
          <w:b/>
        </w:rPr>
        <w:t>"</w:t>
      </w:r>
      <w:r>
        <w:rPr>
          <w:b/>
        </w:rPr>
        <w:t>DNS - Queries.csv” &gt; secret.txt</w:t>
      </w:r>
    </w:p>
    <w:p w14:paraId="3A89BB46" w14:textId="77777777" w:rsidR="00B201E1" w:rsidRDefault="00B201E1" w:rsidP="00B201E1">
      <w:pPr>
        <w:pStyle w:val="CMD"/>
        <w:rPr>
          <w:b/>
        </w:rPr>
      </w:pPr>
      <w:proofErr w:type="spellStart"/>
      <w:r>
        <w:t>analyst@SecOnion</w:t>
      </w:r>
      <w:proofErr w:type="spellEnd"/>
      <w:r>
        <w:t xml:space="preserve">:~/$ </w:t>
      </w:r>
      <w:r>
        <w:rPr>
          <w:b/>
        </w:rPr>
        <w:t>cat secret.txt</w:t>
      </w:r>
    </w:p>
    <w:p w14:paraId="241FF4DB" w14:textId="266C3BDD" w:rsidR="004C0B28" w:rsidRDefault="004C0B28" w:rsidP="00B201E1">
      <w:pPr>
        <w:pStyle w:val="CMD"/>
        <w:rPr>
          <w:b/>
        </w:rPr>
      </w:pPr>
      <w:r w:rsidRPr="004C0B28">
        <w:rPr>
          <w:b/>
        </w:rPr>
        <w:drawing>
          <wp:inline distT="0" distB="0" distL="0" distR="0" wp14:anchorId="2141499B" wp14:editId="57ABE870">
            <wp:extent cx="6400800" cy="3595370"/>
            <wp:effectExtent l="0" t="0" r="0" b="5080"/>
            <wp:docPr id="208771950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19508" name="Picture 1" descr="A computer screen shot of a black screen&#10;&#10;Description automatically generated"/>
                    <pic:cNvPicPr/>
                  </pic:nvPicPr>
                  <pic:blipFill>
                    <a:blip r:embed="rId24"/>
                    <a:stretch>
                      <a:fillRect/>
                    </a:stretch>
                  </pic:blipFill>
                  <pic:spPr>
                    <a:xfrm>
                      <a:off x="0" y="0"/>
                      <a:ext cx="6400800" cy="3595370"/>
                    </a:xfrm>
                    <a:prstGeom prst="rect">
                      <a:avLst/>
                    </a:prstGeom>
                  </pic:spPr>
                </pic:pic>
              </a:graphicData>
            </a:graphic>
          </wp:inline>
        </w:drawing>
      </w:r>
    </w:p>
    <w:p w14:paraId="3E063A85" w14:textId="77777777" w:rsidR="006A590B" w:rsidRDefault="006A590B" w:rsidP="006A590B">
      <w:pPr>
        <w:pStyle w:val="Heading4"/>
      </w:pPr>
      <w:r>
        <w:t>Question:</w:t>
      </w:r>
    </w:p>
    <w:p w14:paraId="50E2510F" w14:textId="672A65E2" w:rsidR="00B201E1" w:rsidRDefault="0022155C" w:rsidP="006A590B">
      <w:pPr>
        <w:pStyle w:val="BodyTextL50"/>
        <w:spacing w:before="0"/>
      </w:pPr>
      <w:r>
        <w:t>W</w:t>
      </w:r>
      <w:r w:rsidR="00B201E1">
        <w:t xml:space="preserve">ere the subdomains from the DNS queries </w:t>
      </w:r>
      <w:r>
        <w:t>subdomains</w:t>
      </w:r>
      <w:r w:rsidR="00B201E1">
        <w:t xml:space="preserve">? </w:t>
      </w:r>
      <w:r>
        <w:t>If not, what is the text</w:t>
      </w:r>
      <w:r w:rsidR="00B201E1">
        <w:t>?</w:t>
      </w:r>
    </w:p>
    <w:p w14:paraId="74B31672" w14:textId="77777777" w:rsidR="004C0B28" w:rsidRDefault="004C0B28" w:rsidP="004C0B28">
      <w:pPr>
        <w:pStyle w:val="BodyTextL50"/>
        <w:spacing w:before="0"/>
      </w:pPr>
      <w:r>
        <w:lastRenderedPageBreak/>
        <w:t>CONFIDENTIAL DOCUMENT</w:t>
      </w:r>
    </w:p>
    <w:p w14:paraId="1570FEF0" w14:textId="77777777" w:rsidR="004C0B28" w:rsidRDefault="004C0B28" w:rsidP="004C0B28">
      <w:pPr>
        <w:pStyle w:val="BodyTextL50"/>
        <w:spacing w:before="0"/>
      </w:pPr>
      <w:r>
        <w:t>DO NOT SHARE</w:t>
      </w:r>
    </w:p>
    <w:p w14:paraId="34B068FB" w14:textId="2AF109D7" w:rsidR="004C0B28" w:rsidRDefault="004C0B28" w:rsidP="004C0B28">
      <w:pPr>
        <w:pStyle w:val="BodyTextL50"/>
        <w:spacing w:before="0"/>
      </w:pPr>
      <w:r>
        <w:t>This document contains information about the last security breach.</w:t>
      </w:r>
    </w:p>
    <w:p w14:paraId="38808112" w14:textId="77777777" w:rsidR="00B201E1" w:rsidRDefault="00B201E1" w:rsidP="00B201E1">
      <w:pPr>
        <w:pStyle w:val="BodyTextL50"/>
      </w:pPr>
      <w:r>
        <w:t>What does this result imply about these particular DNS requests? What is the larger significance?</w:t>
      </w:r>
    </w:p>
    <w:p w14:paraId="79B7607E" w14:textId="6F975106" w:rsidR="003D5A0E" w:rsidRDefault="003D5A0E" w:rsidP="00B201E1">
      <w:pPr>
        <w:pStyle w:val="BodyTextL50"/>
      </w:pPr>
      <w:r w:rsidRPr="003D5A0E">
        <w:t>The findings suggest that the DNS requests consisted of discrete, synchronized requests containing concealed data. This discovery underscores the potential significance of using DNS queries as a method to conceal file transfers and evade network security measures.</w:t>
      </w:r>
    </w:p>
    <w:p w14:paraId="1B71DEA0" w14:textId="769B8C2F" w:rsidR="0022155C" w:rsidRDefault="0022155C" w:rsidP="00B201E1">
      <w:pPr>
        <w:pStyle w:val="BodyTextL50"/>
      </w:pPr>
      <w:r>
        <w:t>What may have created these encoded DNS queries</w:t>
      </w:r>
      <w:r w:rsidR="00291BC9">
        <w:t xml:space="preserve"> and why was DNS selected as the means to exfiltrate data</w:t>
      </w:r>
      <w:r>
        <w:t>?</w:t>
      </w:r>
    </w:p>
    <w:p w14:paraId="42CAE9A4" w14:textId="364238E8" w:rsidR="003D5A0E" w:rsidRDefault="003D5A0E" w:rsidP="00B201E1">
      <w:pPr>
        <w:pStyle w:val="BodyTextL50"/>
      </w:pPr>
      <w:r w:rsidRPr="003D5A0E">
        <w:t>It's conceivable that malware is generating these requests by iterating through documents stored on the host, encoding their contents into hexadecimal format, and subsequently generating DNS queries that utilize these hexadecimal strings as subdomains within the DNS requests. Given the widespread nature of DNS requests being transmitted from internal networks to the internet, there's a possibility that these DNS requests are not subject to monitoring.</w:t>
      </w:r>
    </w:p>
    <w:p w14:paraId="732597F4" w14:textId="17876719" w:rsidR="00C162C0" w:rsidRPr="006A590B" w:rsidRDefault="006A590B" w:rsidP="006A590B">
      <w:pPr>
        <w:pStyle w:val="ConfigWindow"/>
      </w:pPr>
      <w:r w:rsidRPr="006A590B">
        <w:t>End of document</w:t>
      </w:r>
      <w:bookmarkEnd w:id="5"/>
    </w:p>
    <w:sectPr w:rsidR="00C162C0" w:rsidRPr="006A590B" w:rsidSect="007B70AB">
      <w:headerReference w:type="default" r:id="rId25"/>
      <w:footerReference w:type="default" r:id="rId26"/>
      <w:headerReference w:type="first" r:id="rId27"/>
      <w:footerReference w:type="first" r:id="rId28"/>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EDC0E" w14:textId="77777777" w:rsidR="007B70AB" w:rsidRDefault="007B70AB" w:rsidP="00710659">
      <w:pPr>
        <w:spacing w:after="0" w:line="240" w:lineRule="auto"/>
      </w:pPr>
      <w:r>
        <w:separator/>
      </w:r>
    </w:p>
    <w:p w14:paraId="242D00A5" w14:textId="77777777" w:rsidR="007B70AB" w:rsidRDefault="007B70AB"/>
  </w:endnote>
  <w:endnote w:type="continuationSeparator" w:id="0">
    <w:p w14:paraId="294090A0" w14:textId="77777777" w:rsidR="007B70AB" w:rsidRDefault="007B70AB" w:rsidP="00710659">
      <w:pPr>
        <w:spacing w:after="0" w:line="240" w:lineRule="auto"/>
      </w:pPr>
      <w:r>
        <w:continuationSeparator/>
      </w:r>
    </w:p>
    <w:p w14:paraId="2CF9235E" w14:textId="77777777" w:rsidR="007B70AB" w:rsidRDefault="007B70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D0B4" w14:textId="3FD38F21"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B201E1">
          <w:t>2018</w:t>
        </w:r>
      </w:sdtContent>
    </w:sdt>
    <w:r>
      <w:t xml:space="preserve"> - </w:t>
    </w:r>
    <w:r>
      <w:fldChar w:fldCharType="begin"/>
    </w:r>
    <w:r>
      <w:instrText xml:space="preserve"> SAVEDATE  \@ "yyyy"  \* MERGEFORMAT </w:instrText>
    </w:r>
    <w:r>
      <w:fldChar w:fldCharType="separate"/>
    </w:r>
    <w:r w:rsidR="00E3669F">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4D69" w14:textId="5A5B1874"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B201E1">
          <w:t>2018</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E3669F">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74678" w14:textId="77777777" w:rsidR="007B70AB" w:rsidRDefault="007B70AB" w:rsidP="00710659">
      <w:pPr>
        <w:spacing w:after="0" w:line="240" w:lineRule="auto"/>
      </w:pPr>
      <w:r>
        <w:separator/>
      </w:r>
    </w:p>
    <w:p w14:paraId="18672191" w14:textId="77777777" w:rsidR="007B70AB" w:rsidRDefault="007B70AB"/>
  </w:footnote>
  <w:footnote w:type="continuationSeparator" w:id="0">
    <w:p w14:paraId="022F7B73" w14:textId="77777777" w:rsidR="007B70AB" w:rsidRDefault="007B70AB" w:rsidP="00710659">
      <w:pPr>
        <w:spacing w:after="0" w:line="240" w:lineRule="auto"/>
      </w:pPr>
      <w:r>
        <w:continuationSeparator/>
      </w:r>
    </w:p>
    <w:p w14:paraId="729FA91D" w14:textId="77777777" w:rsidR="007B70AB" w:rsidRDefault="007B70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A12FBD67FD434E1E83084AD554CB0641"/>
      </w:placeholder>
      <w:dataBinding w:prefixMappings="xmlns:ns0='http://purl.org/dc/elements/1.1/' xmlns:ns1='http://schemas.openxmlformats.org/package/2006/metadata/core-properties' " w:xpath="/ns1:coreProperties[1]/ns0:title[1]" w:storeItemID="{6C3C8BC8-F283-45AE-878A-BAB7291924A1}"/>
      <w:text/>
    </w:sdtPr>
    <w:sdtContent>
      <w:p w14:paraId="39F70E03" w14:textId="77777777" w:rsidR="00926CB2" w:rsidRDefault="00B201E1" w:rsidP="008402F2">
        <w:pPr>
          <w:pStyle w:val="PageHead"/>
        </w:pPr>
        <w:r>
          <w:t>Lab - Interpret HTTP and DNS Data to Isolate Threat Actor</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42C4" w14:textId="77777777" w:rsidR="00926CB2" w:rsidRDefault="00882B63" w:rsidP="006C3FCF">
    <w:pPr>
      <w:ind w:left="-288"/>
    </w:pPr>
    <w:r>
      <w:rPr>
        <w:noProof/>
      </w:rPr>
      <w:drawing>
        <wp:inline distT="0" distB="0" distL="0" distR="0" wp14:anchorId="52415F8F" wp14:editId="30FBC89E">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456AB5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7EE0EBE4"/>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36EA769C"/>
    <w:multiLevelType w:val="multilevel"/>
    <w:tmpl w:val="7398136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6DC14CC4"/>
    <w:multiLevelType w:val="multilevel"/>
    <w:tmpl w:val="7398136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65176969">
    <w:abstractNumId w:val="7"/>
  </w:num>
  <w:num w:numId="2" w16cid:durableId="1607886901">
    <w:abstractNumId w:val="4"/>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618678527">
    <w:abstractNumId w:val="3"/>
  </w:num>
  <w:num w:numId="4" w16cid:durableId="1017922738">
    <w:abstractNumId w:val="4"/>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370910038">
    <w:abstractNumId w:val="4"/>
    <w:lvlOverride w:ilvl="2">
      <w:lvl w:ilvl="2">
        <w:start w:val="1"/>
        <w:numFmt w:val="decimal"/>
        <w:pStyle w:val="Heading3"/>
        <w:suff w:val="space"/>
        <w:lvlText w:val="Step %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 w16cid:durableId="1990745528">
    <w:abstractNumId w:val="1"/>
  </w:num>
  <w:num w:numId="7" w16cid:durableId="1443913207">
    <w:abstractNumId w:val="2"/>
  </w:num>
  <w:num w:numId="8" w16cid:durableId="1775320046">
    <w:abstractNumId w:val="5"/>
    <w:lvlOverride w:ilvl="0">
      <w:lvl w:ilvl="0">
        <w:start w:val="1"/>
        <w:numFmt w:val="decimal"/>
        <w:lvlText w:val="Part %1:"/>
        <w:lvlJc w:val="left"/>
        <w:pPr>
          <w:tabs>
            <w:tab w:val="num" w:pos="1152"/>
          </w:tabs>
          <w:ind w:left="1152" w:hanging="792"/>
        </w:pPr>
        <w:rPr>
          <w:rFonts w:hint="default"/>
        </w:rPr>
      </w:lvl>
    </w:lvlOverride>
  </w:num>
  <w:num w:numId="9" w16cid:durableId="333459477">
    <w:abstractNumId w:val="4"/>
    <w:lvlOverride w:ilvl="2">
      <w:lvl w:ilvl="2">
        <w:start w:val="1"/>
        <w:numFmt w:val="lowerLetter"/>
        <w:pStyle w:val="Heading3"/>
        <w:lvlText w:val="%3."/>
        <w:lvlJc w:val="left"/>
        <w:pPr>
          <w:tabs>
            <w:tab w:val="num" w:pos="720"/>
          </w:tabs>
          <w:ind w:left="720" w:hanging="360"/>
        </w:pPr>
        <w:rPr>
          <w:rFonts w:hint="default"/>
          <w:b w:val="0"/>
        </w:rPr>
      </w:lvl>
    </w:lvlOverride>
  </w:num>
  <w:num w:numId="10" w16cid:durableId="943150997">
    <w:abstractNumId w:val="8"/>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850631441">
    <w:abstractNumId w:val="8"/>
  </w:num>
  <w:num w:numId="12" w16cid:durableId="412776687">
    <w:abstractNumId w:val="8"/>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16cid:durableId="411245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26793313">
    <w:abstractNumId w:val="6"/>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269313919">
    <w:abstractNumId w:val="6"/>
  </w:num>
  <w:num w:numId="16" w16cid:durableId="133454027">
    <w:abstractNumId w:val="0"/>
  </w:num>
  <w:num w:numId="17" w16cid:durableId="163667">
    <w:abstractNumId w:val="4"/>
    <w:lvlOverride w:ilvl="2">
      <w:lvl w:ilvl="2">
        <w:start w:val="1"/>
        <w:numFmt w:val="decimal"/>
        <w:pStyle w:val="Heading3"/>
        <w:suff w:val="space"/>
        <w:lvlText w:val="Step %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16cid:durableId="129868569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AA9"/>
    <w:rsid w:val="00001BDF"/>
    <w:rsid w:val="0000380F"/>
    <w:rsid w:val="00004175"/>
    <w:rsid w:val="000059C9"/>
    <w:rsid w:val="00012C22"/>
    <w:rsid w:val="000160F7"/>
    <w:rsid w:val="00016D5B"/>
    <w:rsid w:val="00016F30"/>
    <w:rsid w:val="0002047C"/>
    <w:rsid w:val="00021B9A"/>
    <w:rsid w:val="000242D6"/>
    <w:rsid w:val="00024EE5"/>
    <w:rsid w:val="00031A2C"/>
    <w:rsid w:val="000333B7"/>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25E9"/>
    <w:rsid w:val="00092D28"/>
    <w:rsid w:val="0009378D"/>
    <w:rsid w:val="00097163"/>
    <w:rsid w:val="000A22C8"/>
    <w:rsid w:val="000A73A6"/>
    <w:rsid w:val="000A7CC1"/>
    <w:rsid w:val="000B2344"/>
    <w:rsid w:val="000B7DE5"/>
    <w:rsid w:val="000C2118"/>
    <w:rsid w:val="000C333E"/>
    <w:rsid w:val="000C5EF2"/>
    <w:rsid w:val="000C6425"/>
    <w:rsid w:val="000C6E6E"/>
    <w:rsid w:val="000C7B7D"/>
    <w:rsid w:val="000D55B4"/>
    <w:rsid w:val="000E38D3"/>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16253"/>
    <w:rsid w:val="00120CBE"/>
    <w:rsid w:val="00121BAE"/>
    <w:rsid w:val="00125806"/>
    <w:rsid w:val="001261C4"/>
    <w:rsid w:val="00130A20"/>
    <w:rsid w:val="001314B7"/>
    <w:rsid w:val="001314FB"/>
    <w:rsid w:val="001366EC"/>
    <w:rsid w:val="0014219C"/>
    <w:rsid w:val="001425ED"/>
    <w:rsid w:val="00143450"/>
    <w:rsid w:val="00144997"/>
    <w:rsid w:val="001523C0"/>
    <w:rsid w:val="001535FE"/>
    <w:rsid w:val="00154E3A"/>
    <w:rsid w:val="00155352"/>
    <w:rsid w:val="00157902"/>
    <w:rsid w:val="00160149"/>
    <w:rsid w:val="00162105"/>
    <w:rsid w:val="00162EEA"/>
    <w:rsid w:val="00163164"/>
    <w:rsid w:val="00166253"/>
    <w:rsid w:val="001704B7"/>
    <w:rsid w:val="001708A6"/>
    <w:rsid w:val="001710C0"/>
    <w:rsid w:val="00172AFB"/>
    <w:rsid w:val="00174DD5"/>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19BB"/>
    <w:rsid w:val="001B67D8"/>
    <w:rsid w:val="001B6F95"/>
    <w:rsid w:val="001C05A1"/>
    <w:rsid w:val="001C1D9E"/>
    <w:rsid w:val="001C5998"/>
    <w:rsid w:val="001C7C3B"/>
    <w:rsid w:val="001D2D97"/>
    <w:rsid w:val="001D346F"/>
    <w:rsid w:val="001D5B6F"/>
    <w:rsid w:val="001D7DDF"/>
    <w:rsid w:val="001E0AB8"/>
    <w:rsid w:val="001E38E0"/>
    <w:rsid w:val="001E4E72"/>
    <w:rsid w:val="001E62B3"/>
    <w:rsid w:val="001E6424"/>
    <w:rsid w:val="001E7CD6"/>
    <w:rsid w:val="001F0171"/>
    <w:rsid w:val="001F0D77"/>
    <w:rsid w:val="001F643A"/>
    <w:rsid w:val="001F7DD8"/>
    <w:rsid w:val="00201928"/>
    <w:rsid w:val="00203E26"/>
    <w:rsid w:val="0020449C"/>
    <w:rsid w:val="002113B8"/>
    <w:rsid w:val="00215665"/>
    <w:rsid w:val="002163BB"/>
    <w:rsid w:val="002165A7"/>
    <w:rsid w:val="0021792C"/>
    <w:rsid w:val="00220909"/>
    <w:rsid w:val="0022155C"/>
    <w:rsid w:val="002240AB"/>
    <w:rsid w:val="00224C70"/>
    <w:rsid w:val="00225E37"/>
    <w:rsid w:val="00230726"/>
    <w:rsid w:val="00231DCA"/>
    <w:rsid w:val="00235792"/>
    <w:rsid w:val="00242E3A"/>
    <w:rsid w:val="00245527"/>
    <w:rsid w:val="00246492"/>
    <w:rsid w:val="002506CF"/>
    <w:rsid w:val="0025107F"/>
    <w:rsid w:val="00260CD4"/>
    <w:rsid w:val="002639D8"/>
    <w:rsid w:val="00265F77"/>
    <w:rsid w:val="00266C83"/>
    <w:rsid w:val="00270FCC"/>
    <w:rsid w:val="002768DC"/>
    <w:rsid w:val="00285D38"/>
    <w:rsid w:val="00290C84"/>
    <w:rsid w:val="00291BC9"/>
    <w:rsid w:val="00294C8F"/>
    <w:rsid w:val="002A0B2E"/>
    <w:rsid w:val="002A0DC1"/>
    <w:rsid w:val="002A6C56"/>
    <w:rsid w:val="002B2231"/>
    <w:rsid w:val="002C04C4"/>
    <w:rsid w:val="002C090C"/>
    <w:rsid w:val="002C1243"/>
    <w:rsid w:val="002C1815"/>
    <w:rsid w:val="002C475E"/>
    <w:rsid w:val="002C6AD6"/>
    <w:rsid w:val="002C7668"/>
    <w:rsid w:val="002D6C2A"/>
    <w:rsid w:val="002D7A86"/>
    <w:rsid w:val="002E003D"/>
    <w:rsid w:val="002F2F67"/>
    <w:rsid w:val="002F45FF"/>
    <w:rsid w:val="002F66D3"/>
    <w:rsid w:val="002F6D17"/>
    <w:rsid w:val="002F770B"/>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125"/>
    <w:rsid w:val="00363A23"/>
    <w:rsid w:val="0036440C"/>
    <w:rsid w:val="0036465A"/>
    <w:rsid w:val="00390C38"/>
    <w:rsid w:val="00390F63"/>
    <w:rsid w:val="00392748"/>
    <w:rsid w:val="00392C65"/>
    <w:rsid w:val="00392ED5"/>
    <w:rsid w:val="003A19DC"/>
    <w:rsid w:val="003A1B45"/>
    <w:rsid w:val="003A220C"/>
    <w:rsid w:val="003B256A"/>
    <w:rsid w:val="003B46FC"/>
    <w:rsid w:val="003B5767"/>
    <w:rsid w:val="003B7605"/>
    <w:rsid w:val="003C08AA"/>
    <w:rsid w:val="003C1D32"/>
    <w:rsid w:val="003C2A7B"/>
    <w:rsid w:val="003C49EF"/>
    <w:rsid w:val="003C6BCA"/>
    <w:rsid w:val="003C7902"/>
    <w:rsid w:val="003D0BFF"/>
    <w:rsid w:val="003D5A0E"/>
    <w:rsid w:val="003D6135"/>
    <w:rsid w:val="003D6EF1"/>
    <w:rsid w:val="003E5BE5"/>
    <w:rsid w:val="003F18D1"/>
    <w:rsid w:val="003F20EC"/>
    <w:rsid w:val="003F456A"/>
    <w:rsid w:val="003F4F0E"/>
    <w:rsid w:val="003F6096"/>
    <w:rsid w:val="003F6E06"/>
    <w:rsid w:val="00403C7A"/>
    <w:rsid w:val="004057A6"/>
    <w:rsid w:val="00406554"/>
    <w:rsid w:val="00407755"/>
    <w:rsid w:val="0041293B"/>
    <w:rsid w:val="00413044"/>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2C0F"/>
    <w:rsid w:val="0046378D"/>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0B28"/>
    <w:rsid w:val="004C3F97"/>
    <w:rsid w:val="004D01F2"/>
    <w:rsid w:val="004D1EE8"/>
    <w:rsid w:val="004D2CED"/>
    <w:rsid w:val="004D3339"/>
    <w:rsid w:val="004D353F"/>
    <w:rsid w:val="004D36D7"/>
    <w:rsid w:val="004D682B"/>
    <w:rsid w:val="004E401F"/>
    <w:rsid w:val="004E6152"/>
    <w:rsid w:val="004F344A"/>
    <w:rsid w:val="004F4EC3"/>
    <w:rsid w:val="0050369F"/>
    <w:rsid w:val="00504ED4"/>
    <w:rsid w:val="00510639"/>
    <w:rsid w:val="00511791"/>
    <w:rsid w:val="005139BE"/>
    <w:rsid w:val="00514DE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8554D"/>
    <w:rsid w:val="005904A6"/>
    <w:rsid w:val="00592329"/>
    <w:rsid w:val="00592C48"/>
    <w:rsid w:val="00593386"/>
    <w:rsid w:val="00593C33"/>
    <w:rsid w:val="00596998"/>
    <w:rsid w:val="0059790F"/>
    <w:rsid w:val="005A6E62"/>
    <w:rsid w:val="005A736C"/>
    <w:rsid w:val="005B2FB3"/>
    <w:rsid w:val="005C6DE5"/>
    <w:rsid w:val="005D2B29"/>
    <w:rsid w:val="005D354A"/>
    <w:rsid w:val="005D3E53"/>
    <w:rsid w:val="005D506C"/>
    <w:rsid w:val="005E3235"/>
    <w:rsid w:val="005E4176"/>
    <w:rsid w:val="005E4876"/>
    <w:rsid w:val="005E5EA9"/>
    <w:rsid w:val="005E65B5"/>
    <w:rsid w:val="005F0301"/>
    <w:rsid w:val="005F3AE9"/>
    <w:rsid w:val="006007BB"/>
    <w:rsid w:val="00601DC0"/>
    <w:rsid w:val="006034CB"/>
    <w:rsid w:val="00603503"/>
    <w:rsid w:val="00603C52"/>
    <w:rsid w:val="006131CE"/>
    <w:rsid w:val="0061336B"/>
    <w:rsid w:val="006152F1"/>
    <w:rsid w:val="00617D6E"/>
    <w:rsid w:val="00620D29"/>
    <w:rsid w:val="00620ED5"/>
    <w:rsid w:val="00622D61"/>
    <w:rsid w:val="00624198"/>
    <w:rsid w:val="00625B0E"/>
    <w:rsid w:val="00636C28"/>
    <w:rsid w:val="006428E5"/>
    <w:rsid w:val="00644958"/>
    <w:rsid w:val="006513FB"/>
    <w:rsid w:val="00656EEF"/>
    <w:rsid w:val="006576AF"/>
    <w:rsid w:val="00672919"/>
    <w:rsid w:val="00677308"/>
    <w:rsid w:val="00677544"/>
    <w:rsid w:val="00681687"/>
    <w:rsid w:val="00686295"/>
    <w:rsid w:val="00686587"/>
    <w:rsid w:val="006904CF"/>
    <w:rsid w:val="00692EE7"/>
    <w:rsid w:val="00695EE2"/>
    <w:rsid w:val="0069660B"/>
    <w:rsid w:val="006A1B33"/>
    <w:rsid w:val="006A48F1"/>
    <w:rsid w:val="006A590B"/>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034E"/>
    <w:rsid w:val="006D1370"/>
    <w:rsid w:val="006D2C28"/>
    <w:rsid w:val="006D3FC1"/>
    <w:rsid w:val="006D7590"/>
    <w:rsid w:val="006E372B"/>
    <w:rsid w:val="006E5FE9"/>
    <w:rsid w:val="006E6581"/>
    <w:rsid w:val="006E71DF"/>
    <w:rsid w:val="006F03E4"/>
    <w:rsid w:val="006F1616"/>
    <w:rsid w:val="006F1CC4"/>
    <w:rsid w:val="006F2A86"/>
    <w:rsid w:val="006F3163"/>
    <w:rsid w:val="00705FEC"/>
    <w:rsid w:val="00710659"/>
    <w:rsid w:val="0071147A"/>
    <w:rsid w:val="0071185D"/>
    <w:rsid w:val="00721E01"/>
    <w:rsid w:val="007222AD"/>
    <w:rsid w:val="007267CF"/>
    <w:rsid w:val="007276EE"/>
    <w:rsid w:val="00731F3F"/>
    <w:rsid w:val="00733BAB"/>
    <w:rsid w:val="00736000"/>
    <w:rsid w:val="0073604C"/>
    <w:rsid w:val="00737D0B"/>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206D"/>
    <w:rsid w:val="0078405B"/>
    <w:rsid w:val="00786F58"/>
    <w:rsid w:val="00787CC1"/>
    <w:rsid w:val="00791670"/>
    <w:rsid w:val="00792F4E"/>
    <w:rsid w:val="0079398D"/>
    <w:rsid w:val="00796BDD"/>
    <w:rsid w:val="00796C25"/>
    <w:rsid w:val="007A287C"/>
    <w:rsid w:val="007A3B2A"/>
    <w:rsid w:val="007B0C9D"/>
    <w:rsid w:val="007B5522"/>
    <w:rsid w:val="007B5CD2"/>
    <w:rsid w:val="007B7075"/>
    <w:rsid w:val="007B70AB"/>
    <w:rsid w:val="007C0EE0"/>
    <w:rsid w:val="007C1B71"/>
    <w:rsid w:val="007C2FBB"/>
    <w:rsid w:val="007C4C00"/>
    <w:rsid w:val="007C7164"/>
    <w:rsid w:val="007C7413"/>
    <w:rsid w:val="007D1984"/>
    <w:rsid w:val="007D2AFE"/>
    <w:rsid w:val="007E3264"/>
    <w:rsid w:val="007E3FEA"/>
    <w:rsid w:val="007E6402"/>
    <w:rsid w:val="007F0A0B"/>
    <w:rsid w:val="007F3A60"/>
    <w:rsid w:val="007F3D0B"/>
    <w:rsid w:val="007F7C94"/>
    <w:rsid w:val="0080197D"/>
    <w:rsid w:val="00802FFA"/>
    <w:rsid w:val="008030BE"/>
    <w:rsid w:val="00805CF2"/>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4B45"/>
    <w:rsid w:val="0089532C"/>
    <w:rsid w:val="00896165"/>
    <w:rsid w:val="00896681"/>
    <w:rsid w:val="008A2749"/>
    <w:rsid w:val="008A3A90"/>
    <w:rsid w:val="008B06D4"/>
    <w:rsid w:val="008B0C13"/>
    <w:rsid w:val="008B383C"/>
    <w:rsid w:val="008B4F20"/>
    <w:rsid w:val="008B68E7"/>
    <w:rsid w:val="008B7FFD"/>
    <w:rsid w:val="008C286A"/>
    <w:rsid w:val="008C2920"/>
    <w:rsid w:val="008C4307"/>
    <w:rsid w:val="008D23DF"/>
    <w:rsid w:val="008D73BF"/>
    <w:rsid w:val="008D7F09"/>
    <w:rsid w:val="008E00D5"/>
    <w:rsid w:val="008E5B64"/>
    <w:rsid w:val="008E771F"/>
    <w:rsid w:val="008E7DAA"/>
    <w:rsid w:val="008F0094"/>
    <w:rsid w:val="008F03EF"/>
    <w:rsid w:val="008F340F"/>
    <w:rsid w:val="008F5168"/>
    <w:rsid w:val="00903523"/>
    <w:rsid w:val="00906281"/>
    <w:rsid w:val="0090659A"/>
    <w:rsid w:val="00911080"/>
    <w:rsid w:val="00912500"/>
    <w:rsid w:val="0091350B"/>
    <w:rsid w:val="00915986"/>
    <w:rsid w:val="00917624"/>
    <w:rsid w:val="009207CF"/>
    <w:rsid w:val="009218B9"/>
    <w:rsid w:val="00926CB2"/>
    <w:rsid w:val="00930386"/>
    <w:rsid w:val="009309F5"/>
    <w:rsid w:val="00933237"/>
    <w:rsid w:val="00933F28"/>
    <w:rsid w:val="009400C3"/>
    <w:rsid w:val="00942299"/>
    <w:rsid w:val="009453F7"/>
    <w:rsid w:val="009476C0"/>
    <w:rsid w:val="0095798B"/>
    <w:rsid w:val="00963E34"/>
    <w:rsid w:val="00964DFA"/>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254D"/>
    <w:rsid w:val="00A15DF0"/>
    <w:rsid w:val="00A21211"/>
    <w:rsid w:val="00A30F8A"/>
    <w:rsid w:val="00A3215E"/>
    <w:rsid w:val="00A33890"/>
    <w:rsid w:val="00A34E7F"/>
    <w:rsid w:val="00A40661"/>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0869"/>
    <w:rsid w:val="00A94E3E"/>
    <w:rsid w:val="00A96172"/>
    <w:rsid w:val="00A96D52"/>
    <w:rsid w:val="00A97C5F"/>
    <w:rsid w:val="00AB0D6A"/>
    <w:rsid w:val="00AB43B3"/>
    <w:rsid w:val="00AB49B9"/>
    <w:rsid w:val="00AB501D"/>
    <w:rsid w:val="00AB758A"/>
    <w:rsid w:val="00AC027E"/>
    <w:rsid w:val="00AC033C"/>
    <w:rsid w:val="00AC05AB"/>
    <w:rsid w:val="00AC1E7E"/>
    <w:rsid w:val="00AC507D"/>
    <w:rsid w:val="00AC66E4"/>
    <w:rsid w:val="00AD0118"/>
    <w:rsid w:val="00AD04F2"/>
    <w:rsid w:val="00AD4578"/>
    <w:rsid w:val="00AD68E9"/>
    <w:rsid w:val="00AD761F"/>
    <w:rsid w:val="00AE56C0"/>
    <w:rsid w:val="00AF6FF6"/>
    <w:rsid w:val="00AF7ACC"/>
    <w:rsid w:val="00B00914"/>
    <w:rsid w:val="00B02A8E"/>
    <w:rsid w:val="00B052EE"/>
    <w:rsid w:val="00B1081F"/>
    <w:rsid w:val="00B201E1"/>
    <w:rsid w:val="00B236D4"/>
    <w:rsid w:val="00B2496B"/>
    <w:rsid w:val="00B27499"/>
    <w:rsid w:val="00B3010D"/>
    <w:rsid w:val="00B31A73"/>
    <w:rsid w:val="00B35151"/>
    <w:rsid w:val="00B433F2"/>
    <w:rsid w:val="00B43818"/>
    <w:rsid w:val="00B458E8"/>
    <w:rsid w:val="00B47940"/>
    <w:rsid w:val="00B5397B"/>
    <w:rsid w:val="00B53EE9"/>
    <w:rsid w:val="00B6183E"/>
    <w:rsid w:val="00B62809"/>
    <w:rsid w:val="00B72F2A"/>
    <w:rsid w:val="00B74270"/>
    <w:rsid w:val="00B74716"/>
    <w:rsid w:val="00B7675A"/>
    <w:rsid w:val="00B81898"/>
    <w:rsid w:val="00B82DED"/>
    <w:rsid w:val="00B8606B"/>
    <w:rsid w:val="00B878E7"/>
    <w:rsid w:val="00B879CC"/>
    <w:rsid w:val="00B97278"/>
    <w:rsid w:val="00B97943"/>
    <w:rsid w:val="00BA1D0B"/>
    <w:rsid w:val="00BA2B50"/>
    <w:rsid w:val="00BA6972"/>
    <w:rsid w:val="00BB03DC"/>
    <w:rsid w:val="00BB1E0D"/>
    <w:rsid w:val="00BB26C8"/>
    <w:rsid w:val="00BB4D9B"/>
    <w:rsid w:val="00BB73FF"/>
    <w:rsid w:val="00BB7688"/>
    <w:rsid w:val="00BC5311"/>
    <w:rsid w:val="00BC7423"/>
    <w:rsid w:val="00BC7CAC"/>
    <w:rsid w:val="00BD5999"/>
    <w:rsid w:val="00BD6D76"/>
    <w:rsid w:val="00BE3A73"/>
    <w:rsid w:val="00BE56B3"/>
    <w:rsid w:val="00BE676D"/>
    <w:rsid w:val="00BF04E8"/>
    <w:rsid w:val="00BF16BF"/>
    <w:rsid w:val="00BF33E2"/>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36615"/>
    <w:rsid w:val="00C410D9"/>
    <w:rsid w:val="00C44DB7"/>
    <w:rsid w:val="00C4510A"/>
    <w:rsid w:val="00C47F2E"/>
    <w:rsid w:val="00C50860"/>
    <w:rsid w:val="00C52BA6"/>
    <w:rsid w:val="00C57A1A"/>
    <w:rsid w:val="00C60BBD"/>
    <w:rsid w:val="00C62297"/>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1070"/>
    <w:rsid w:val="00CD40B1"/>
    <w:rsid w:val="00CD51E0"/>
    <w:rsid w:val="00CD74FB"/>
    <w:rsid w:val="00CD7F73"/>
    <w:rsid w:val="00CE26C5"/>
    <w:rsid w:val="00CE36AF"/>
    <w:rsid w:val="00CE47F3"/>
    <w:rsid w:val="00CE54DD"/>
    <w:rsid w:val="00CF0DA5"/>
    <w:rsid w:val="00CF26E3"/>
    <w:rsid w:val="00CF4E2D"/>
    <w:rsid w:val="00CF5D31"/>
    <w:rsid w:val="00CF5F3B"/>
    <w:rsid w:val="00CF7733"/>
    <w:rsid w:val="00CF791A"/>
    <w:rsid w:val="00D00513"/>
    <w:rsid w:val="00D00D7D"/>
    <w:rsid w:val="00D030AE"/>
    <w:rsid w:val="00D139C8"/>
    <w:rsid w:val="00D17F81"/>
    <w:rsid w:val="00D20FFE"/>
    <w:rsid w:val="00D2758C"/>
    <w:rsid w:val="00D275CA"/>
    <w:rsid w:val="00D2789B"/>
    <w:rsid w:val="00D33F53"/>
    <w:rsid w:val="00D345AB"/>
    <w:rsid w:val="00D36106"/>
    <w:rsid w:val="00D36B8C"/>
    <w:rsid w:val="00D401F3"/>
    <w:rsid w:val="00D41566"/>
    <w:rsid w:val="00D452F4"/>
    <w:rsid w:val="00D458EC"/>
    <w:rsid w:val="00D501B0"/>
    <w:rsid w:val="00D52582"/>
    <w:rsid w:val="00D531D0"/>
    <w:rsid w:val="00D532B6"/>
    <w:rsid w:val="00D56A0E"/>
    <w:rsid w:val="00D57AD3"/>
    <w:rsid w:val="00D62F25"/>
    <w:rsid w:val="00D635FE"/>
    <w:rsid w:val="00D66A7B"/>
    <w:rsid w:val="00D71AA9"/>
    <w:rsid w:val="00D729DE"/>
    <w:rsid w:val="00D75B6A"/>
    <w:rsid w:val="00D778DF"/>
    <w:rsid w:val="00D84BDA"/>
    <w:rsid w:val="00D86D9E"/>
    <w:rsid w:val="00D87013"/>
    <w:rsid w:val="00D876A8"/>
    <w:rsid w:val="00D87F26"/>
    <w:rsid w:val="00D913F0"/>
    <w:rsid w:val="00D93063"/>
    <w:rsid w:val="00D933B0"/>
    <w:rsid w:val="00D951FC"/>
    <w:rsid w:val="00D95BD1"/>
    <w:rsid w:val="00D977E8"/>
    <w:rsid w:val="00D97B16"/>
    <w:rsid w:val="00DA119B"/>
    <w:rsid w:val="00DB1C89"/>
    <w:rsid w:val="00DB3763"/>
    <w:rsid w:val="00DB4029"/>
    <w:rsid w:val="00DB5F4D"/>
    <w:rsid w:val="00DB66F2"/>
    <w:rsid w:val="00DB6DA5"/>
    <w:rsid w:val="00DC076B"/>
    <w:rsid w:val="00DC186F"/>
    <w:rsid w:val="00DC252F"/>
    <w:rsid w:val="00DC3B53"/>
    <w:rsid w:val="00DC6050"/>
    <w:rsid w:val="00DC6445"/>
    <w:rsid w:val="00DD35E1"/>
    <w:rsid w:val="00DD43EA"/>
    <w:rsid w:val="00DE6F44"/>
    <w:rsid w:val="00DF1B58"/>
    <w:rsid w:val="00E009DA"/>
    <w:rsid w:val="00E037D9"/>
    <w:rsid w:val="00E04927"/>
    <w:rsid w:val="00E077B6"/>
    <w:rsid w:val="00E11A48"/>
    <w:rsid w:val="00E130EB"/>
    <w:rsid w:val="00E162CD"/>
    <w:rsid w:val="00E17FA5"/>
    <w:rsid w:val="00E21BFE"/>
    <w:rsid w:val="00E21C88"/>
    <w:rsid w:val="00E223AC"/>
    <w:rsid w:val="00E26930"/>
    <w:rsid w:val="00E27257"/>
    <w:rsid w:val="00E27F4F"/>
    <w:rsid w:val="00E33C65"/>
    <w:rsid w:val="00E3669F"/>
    <w:rsid w:val="00E42820"/>
    <w:rsid w:val="00E449D0"/>
    <w:rsid w:val="00E44A34"/>
    <w:rsid w:val="00E4506A"/>
    <w:rsid w:val="00E53F99"/>
    <w:rsid w:val="00E56122"/>
    <w:rsid w:val="00E56510"/>
    <w:rsid w:val="00E62EA8"/>
    <w:rsid w:val="00E64AC4"/>
    <w:rsid w:val="00E67A6E"/>
    <w:rsid w:val="00E70096"/>
    <w:rsid w:val="00E71B43"/>
    <w:rsid w:val="00E81612"/>
    <w:rsid w:val="00E82BD7"/>
    <w:rsid w:val="00E859E3"/>
    <w:rsid w:val="00E87D18"/>
    <w:rsid w:val="00E87D62"/>
    <w:rsid w:val="00E97333"/>
    <w:rsid w:val="00EA3C98"/>
    <w:rsid w:val="00EA3E71"/>
    <w:rsid w:val="00EA486E"/>
    <w:rsid w:val="00EA4FA3"/>
    <w:rsid w:val="00EB001B"/>
    <w:rsid w:val="00EB3082"/>
    <w:rsid w:val="00EB6C33"/>
    <w:rsid w:val="00EC1DEA"/>
    <w:rsid w:val="00EC6F62"/>
    <w:rsid w:val="00ED2EA2"/>
    <w:rsid w:val="00ED6019"/>
    <w:rsid w:val="00ED7830"/>
    <w:rsid w:val="00EE2BFF"/>
    <w:rsid w:val="00EE3909"/>
    <w:rsid w:val="00EF4205"/>
    <w:rsid w:val="00EF49DA"/>
    <w:rsid w:val="00EF5939"/>
    <w:rsid w:val="00F01714"/>
    <w:rsid w:val="00F0258F"/>
    <w:rsid w:val="00F02D06"/>
    <w:rsid w:val="00F056E5"/>
    <w:rsid w:val="00F0690E"/>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3CF7"/>
    <w:rsid w:val="00F46BD9"/>
    <w:rsid w:val="00F60BE0"/>
    <w:rsid w:val="00F6280E"/>
    <w:rsid w:val="00F666EC"/>
    <w:rsid w:val="00F7050A"/>
    <w:rsid w:val="00F73B06"/>
    <w:rsid w:val="00F75533"/>
    <w:rsid w:val="00F8036D"/>
    <w:rsid w:val="00F809DC"/>
    <w:rsid w:val="00F86EB0"/>
    <w:rsid w:val="00F962BA"/>
    <w:rsid w:val="00FA154B"/>
    <w:rsid w:val="00FA3811"/>
    <w:rsid w:val="00FA3B9F"/>
    <w:rsid w:val="00FA3F06"/>
    <w:rsid w:val="00FA4A26"/>
    <w:rsid w:val="00FA7084"/>
    <w:rsid w:val="00FA7110"/>
    <w:rsid w:val="00FA7BEF"/>
    <w:rsid w:val="00FB1105"/>
    <w:rsid w:val="00FB1929"/>
    <w:rsid w:val="00FB5FD9"/>
    <w:rsid w:val="00FB6713"/>
    <w:rsid w:val="00FB7FFE"/>
    <w:rsid w:val="00FC2310"/>
    <w:rsid w:val="00FD1398"/>
    <w:rsid w:val="00FD33AB"/>
    <w:rsid w:val="00FD3BA4"/>
    <w:rsid w:val="00FD4724"/>
    <w:rsid w:val="00FD4A68"/>
    <w:rsid w:val="00FD68ED"/>
    <w:rsid w:val="00FD7E00"/>
    <w:rsid w:val="00FE2824"/>
    <w:rsid w:val="00FE2EA5"/>
    <w:rsid w:val="00FE2F0E"/>
    <w:rsid w:val="00FE53F2"/>
    <w:rsid w:val="00FE661F"/>
    <w:rsid w:val="00FF0400"/>
    <w:rsid w:val="00FF0B64"/>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9E8A5"/>
  <w15:docId w15:val="{D0159509-68FB-4C66-8AD0-6737E2F9D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DC3B53"/>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DC3B53"/>
    <w:pPr>
      <w:keepNext/>
      <w:keepLines/>
      <w:numPr>
        <w:numId w:val="18"/>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DC3B53"/>
    <w:pPr>
      <w:keepNext/>
      <w:numPr>
        <w:ilvl w:val="1"/>
        <w:numId w:val="18"/>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C3B53"/>
    <w:pPr>
      <w:keepNext/>
      <w:numPr>
        <w:ilvl w:val="2"/>
        <w:numId w:val="18"/>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CF4E2D"/>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BB03DC"/>
    <w:pPr>
      <w:spacing w:after="720"/>
    </w:pPr>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CF4E2D"/>
    <w:pPr>
      <w:spacing w:before="0" w:after="0"/>
    </w:pPr>
    <w:rPr>
      <w:i/>
      <w:color w:val="FFFFFF" w:themeColor="background1"/>
      <w:sz w:val="6"/>
    </w:rPr>
  </w:style>
  <w:style w:type="paragraph" w:customStyle="1" w:styleId="SubStepAlpha">
    <w:name w:val="SubStep Alpha"/>
    <w:basedOn w:val="BodyTextL25"/>
    <w:qFormat/>
    <w:rsid w:val="00DC3B53"/>
    <w:pPr>
      <w:numPr>
        <w:ilvl w:val="3"/>
        <w:numId w:val="18"/>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DC3B53"/>
    <w:pPr>
      <w:numPr>
        <w:ilvl w:val="4"/>
        <w:numId w:val="18"/>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DC3B53"/>
    <w:pPr>
      <w:numPr>
        <w:numId w:val="18"/>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CF4E2D"/>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styleId="ListParagraph">
    <w:name w:val="List Paragraph"/>
    <w:basedOn w:val="Normal"/>
    <w:uiPriority w:val="34"/>
    <w:qFormat/>
    <w:rsid w:val="00B201E1"/>
    <w:pPr>
      <w:ind w:left="720"/>
      <w:contextualSpacing/>
    </w:pPr>
  </w:style>
  <w:style w:type="paragraph" w:styleId="ListBullet">
    <w:name w:val="List Bullet"/>
    <w:basedOn w:val="Normal"/>
    <w:uiPriority w:val="99"/>
    <w:unhideWhenUsed/>
    <w:rsid w:val="00F962BA"/>
    <w:pPr>
      <w:numPr>
        <w:numId w:val="16"/>
      </w:numPr>
      <w:contextualSpacing/>
    </w:pPr>
  </w:style>
  <w:style w:type="paragraph" w:styleId="Revision">
    <w:name w:val="Revision"/>
    <w:hidden/>
    <w:uiPriority w:val="99"/>
    <w:semiHidden/>
    <w:rsid w:val="00285D3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93218">
      <w:bodyDiv w:val="1"/>
      <w:marLeft w:val="0"/>
      <w:marRight w:val="0"/>
      <w:marTop w:val="0"/>
      <w:marBottom w:val="0"/>
      <w:divBdr>
        <w:top w:val="none" w:sz="0" w:space="0" w:color="auto"/>
        <w:left w:val="none" w:sz="0" w:space="0" w:color="auto"/>
        <w:bottom w:val="none" w:sz="0" w:space="0" w:color="auto"/>
        <w:right w:val="none" w:sz="0" w:space="0" w:color="auto"/>
      </w:divBdr>
      <w:divsChild>
        <w:div w:id="701832592">
          <w:marLeft w:val="0"/>
          <w:marRight w:val="0"/>
          <w:marTop w:val="0"/>
          <w:marBottom w:val="0"/>
          <w:divBdr>
            <w:top w:val="none" w:sz="0" w:space="0" w:color="auto"/>
            <w:left w:val="none" w:sz="0" w:space="0" w:color="auto"/>
            <w:bottom w:val="none" w:sz="0" w:space="0" w:color="auto"/>
            <w:right w:val="none" w:sz="0" w:space="0" w:color="auto"/>
          </w:divBdr>
          <w:divsChild>
            <w:div w:id="354817630">
              <w:marLeft w:val="0"/>
              <w:marRight w:val="0"/>
              <w:marTop w:val="0"/>
              <w:marBottom w:val="0"/>
              <w:divBdr>
                <w:top w:val="none" w:sz="0" w:space="0" w:color="auto"/>
                <w:left w:val="none" w:sz="0" w:space="0" w:color="auto"/>
                <w:bottom w:val="none" w:sz="0" w:space="0" w:color="auto"/>
                <w:right w:val="none" w:sz="0" w:space="0" w:color="auto"/>
              </w:divBdr>
              <w:divsChild>
                <w:div w:id="10912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643982">
      <w:bodyDiv w:val="1"/>
      <w:marLeft w:val="0"/>
      <w:marRight w:val="0"/>
      <w:marTop w:val="0"/>
      <w:marBottom w:val="0"/>
      <w:divBdr>
        <w:top w:val="none" w:sz="0" w:space="0" w:color="auto"/>
        <w:left w:val="none" w:sz="0" w:space="0" w:color="auto"/>
        <w:bottom w:val="none" w:sz="0" w:space="0" w:color="auto"/>
        <w:right w:val="none" w:sz="0" w:space="0" w:color="auto"/>
      </w:divBdr>
      <w:divsChild>
        <w:div w:id="1861964153">
          <w:marLeft w:val="0"/>
          <w:marRight w:val="0"/>
          <w:marTop w:val="0"/>
          <w:marBottom w:val="0"/>
          <w:divBdr>
            <w:top w:val="none" w:sz="0" w:space="0" w:color="auto"/>
            <w:left w:val="none" w:sz="0" w:space="0" w:color="auto"/>
            <w:bottom w:val="none" w:sz="0" w:space="0" w:color="auto"/>
            <w:right w:val="none" w:sz="0" w:space="0" w:color="auto"/>
          </w:divBdr>
        </w:div>
      </w:divsChild>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enson\AppData\Roaming\Microsoft\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2FBD67FD434E1E83084AD554CB0641"/>
        <w:category>
          <w:name w:val="General"/>
          <w:gallery w:val="placeholder"/>
        </w:category>
        <w:types>
          <w:type w:val="bbPlcHdr"/>
        </w:types>
        <w:behaviors>
          <w:behavior w:val="content"/>
        </w:behaviors>
        <w:guid w:val="{F7F6488D-146C-4F09-85F4-07DAE2D00700}"/>
      </w:docPartPr>
      <w:docPartBody>
        <w:p w:rsidR="002119D3" w:rsidRDefault="0088427D">
          <w:pPr>
            <w:pStyle w:val="A12FBD67FD434E1E83084AD554CB0641"/>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7D"/>
    <w:rsid w:val="00147955"/>
    <w:rsid w:val="002119D3"/>
    <w:rsid w:val="004E6BC3"/>
    <w:rsid w:val="00506611"/>
    <w:rsid w:val="00581515"/>
    <w:rsid w:val="005D5F9F"/>
    <w:rsid w:val="00673AA0"/>
    <w:rsid w:val="0088427D"/>
    <w:rsid w:val="0096339E"/>
    <w:rsid w:val="00A3426F"/>
    <w:rsid w:val="00CF3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12FBD67FD434E1E83084AD554CB0641">
    <w:name w:val="A12FBD67FD434E1E83084AD554CB06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6D9601-E3A5-475B-9622-E178BDA8E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21</TotalTime>
  <Pages>14</Pages>
  <Words>1619</Words>
  <Characters>9231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Lab - Interpret HTTP and DNS Data to Isolate Threat Actor</vt:lpstr>
    </vt:vector>
  </TitlesOfParts>
  <Company>Cisco Systems, Inc.</Company>
  <LinksUpToDate>false</LinksUpToDate>
  <CharactersWithSpaces>10829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Interpret HTTP and DNS Data to Isolate Threat Actor</dc:title>
  <dc:creator>SP</dc:creator>
  <dc:description>2018</dc:description>
  <cp:lastModifiedBy>quang</cp:lastModifiedBy>
  <cp:revision>29</cp:revision>
  <cp:lastPrinted>2020-07-15T18:04:00Z</cp:lastPrinted>
  <dcterms:created xsi:type="dcterms:W3CDTF">2020-07-15T18:02:00Z</dcterms:created>
  <dcterms:modified xsi:type="dcterms:W3CDTF">2024-03-16T16:06:00Z</dcterms:modified>
</cp:coreProperties>
</file>