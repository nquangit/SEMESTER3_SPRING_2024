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96FBF" w14:textId="26F202F7" w:rsidR="004D36D7" w:rsidRPr="00FD4A68" w:rsidRDefault="006F3A3B" w:rsidP="00B47940">
      <w:pPr>
        <w:pStyle w:val="Title"/>
        <w:rPr>
          <w:rStyle w:val="LabTitleInstVersred"/>
          <w:b/>
          <w:color w:val="auto"/>
        </w:rPr>
      </w:pPr>
      <w:sdt>
        <w:sdtPr>
          <w:rPr>
            <w:b w:val="0"/>
            <w:color w:val="EE0000"/>
          </w:rPr>
          <w:alias w:val="Title"/>
          <w:tag w:val=""/>
          <w:id w:val="-487021785"/>
          <w:placeholder>
            <w:docPart w:val="F2801F65736347A59B66D84920B2DABF"/>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750FC7" w:rsidRPr="00750FC7">
            <w:t xml:space="preserve">Lab </w:t>
          </w:r>
          <w:r w:rsidR="00750FC7">
            <w:t>-</w:t>
          </w:r>
          <w:r w:rsidR="00750FC7" w:rsidRPr="00750FC7">
            <w:t xml:space="preserve"> Using Wireshark to Examine HTTP and HTTPS</w:t>
          </w:r>
          <w:r w:rsidR="00822D92">
            <w:t xml:space="preserve"> Traffic</w:t>
          </w:r>
        </w:sdtContent>
      </w:sdt>
    </w:p>
    <w:p w14:paraId="4FE63842" w14:textId="77777777" w:rsidR="00D778DF" w:rsidRPr="00E70096" w:rsidRDefault="00D778DF" w:rsidP="00D452F4">
      <w:pPr>
        <w:pStyle w:val="Heading1"/>
      </w:pPr>
      <w:r w:rsidRPr="00E70096">
        <w:t>Objectives</w:t>
      </w:r>
    </w:p>
    <w:p w14:paraId="4E0926D3" w14:textId="77777777" w:rsidR="00750FC7" w:rsidRDefault="00750FC7" w:rsidP="00750FC7">
      <w:pPr>
        <w:pStyle w:val="BodyTextL25Bold"/>
      </w:pPr>
      <w:r>
        <w:t>Part 1</w:t>
      </w:r>
      <w:r w:rsidRPr="0047026E">
        <w:t xml:space="preserve">: </w:t>
      </w:r>
      <w:r>
        <w:t>Capture and view HTTP traffic</w:t>
      </w:r>
    </w:p>
    <w:p w14:paraId="5023473D" w14:textId="77777777" w:rsidR="00750FC7" w:rsidRDefault="00750FC7" w:rsidP="00750FC7">
      <w:pPr>
        <w:pStyle w:val="BodyTextL25Bold"/>
      </w:pPr>
      <w:r>
        <w:t>Part 2</w:t>
      </w:r>
      <w:r w:rsidRPr="0047026E">
        <w:t xml:space="preserve">: </w:t>
      </w:r>
      <w:r>
        <w:t>Capture and view HTTPS traffic</w:t>
      </w:r>
    </w:p>
    <w:p w14:paraId="7470E026" w14:textId="77777777" w:rsidR="00D778DF" w:rsidRDefault="00D778DF" w:rsidP="00D452F4">
      <w:pPr>
        <w:pStyle w:val="Heading1"/>
      </w:pPr>
      <w:r w:rsidRPr="00E70096">
        <w:t>Background / Scenario</w:t>
      </w:r>
    </w:p>
    <w:p w14:paraId="29540EB6" w14:textId="77777777" w:rsidR="00750FC7" w:rsidRDefault="00750FC7" w:rsidP="00750FC7">
      <w:pPr>
        <w:pStyle w:val="BodyTextL25"/>
      </w:pPr>
      <w:r>
        <w:t xml:space="preserve">HyperText Transfer Protocol (HTTP) is an application layer protocol that presents data via a web browser. With HTTP, there is no safeguard for the exchanged data between two communicating devices. </w:t>
      </w:r>
    </w:p>
    <w:p w14:paraId="18C52E2B" w14:textId="77777777" w:rsidR="00750FC7" w:rsidRDefault="00750FC7" w:rsidP="00750FC7">
      <w:pPr>
        <w:pStyle w:val="BodyTextL25"/>
      </w:pPr>
      <w:r>
        <w:t>With HTTPS, encryption is used via a mathematical algorithm. This algorithm hides the true meaning of the data that is being exchanged. This is done through the use of certificates that can be viewed later in this lab.</w:t>
      </w:r>
    </w:p>
    <w:p w14:paraId="5F88D720" w14:textId="77777777" w:rsidR="00750FC7" w:rsidRDefault="00750FC7" w:rsidP="00750FC7">
      <w:pPr>
        <w:pStyle w:val="BodyTextL25"/>
      </w:pPr>
      <w:r>
        <w:t>Regardless of HTTP or HTTPS, it is only recommended to exchange data with websites that you trust. Just because a site uses HTTPS does not mean it is a trustworthy site. Threat actors commonly use HTTPS to hide their activities.</w:t>
      </w:r>
    </w:p>
    <w:p w14:paraId="1FB1C69C" w14:textId="77777777" w:rsidR="00750FC7" w:rsidRDefault="00750FC7" w:rsidP="00750FC7">
      <w:pPr>
        <w:pStyle w:val="BodyTextL25"/>
      </w:pPr>
      <w:r>
        <w:t>In this lab, you will explore and capture HTTP and HTTPS traffic using Wireshark.</w:t>
      </w:r>
    </w:p>
    <w:p w14:paraId="021D1C4D" w14:textId="77777777" w:rsidR="00D778DF" w:rsidRPr="00E70096" w:rsidRDefault="00D778DF" w:rsidP="00D452F4">
      <w:pPr>
        <w:pStyle w:val="Heading1"/>
      </w:pPr>
      <w:r w:rsidRPr="00E70096">
        <w:t>Required Resources</w:t>
      </w:r>
    </w:p>
    <w:p w14:paraId="630A1CCA" w14:textId="77777777" w:rsidR="00750FC7" w:rsidRDefault="00750FC7" w:rsidP="00750FC7">
      <w:pPr>
        <w:pStyle w:val="Bulletlevel1"/>
        <w:spacing w:before="60" w:after="60" w:line="276" w:lineRule="auto"/>
      </w:pPr>
      <w:r>
        <w:rPr>
          <w:noProof/>
        </w:rPr>
        <w:t>CyberOps Workstation VM</w:t>
      </w:r>
    </w:p>
    <w:p w14:paraId="15FF6DD7" w14:textId="56221CD2" w:rsidR="00750FC7" w:rsidRDefault="00F67B7D" w:rsidP="00750FC7">
      <w:pPr>
        <w:pStyle w:val="Bulletlevel1"/>
        <w:spacing w:before="60" w:after="60" w:line="276" w:lineRule="auto"/>
      </w:pPr>
      <w:r>
        <w:t>I</w:t>
      </w:r>
      <w:r w:rsidR="00750FC7">
        <w:t>nternet connection</w:t>
      </w:r>
    </w:p>
    <w:p w14:paraId="17F34244" w14:textId="77777777" w:rsidR="00125806" w:rsidRDefault="00125806" w:rsidP="00D452F4">
      <w:pPr>
        <w:pStyle w:val="Heading1"/>
      </w:pPr>
      <w:r>
        <w:t>Instructions</w:t>
      </w:r>
    </w:p>
    <w:p w14:paraId="05F2748D" w14:textId="69C08145" w:rsidR="00750FC7" w:rsidRPr="00164274" w:rsidRDefault="00750FC7" w:rsidP="00750FC7">
      <w:pPr>
        <w:pStyle w:val="Heading2"/>
      </w:pPr>
      <w:r>
        <w:t xml:space="preserve">Capture and </w:t>
      </w:r>
      <w:r w:rsidR="00822D92">
        <w:t>V</w:t>
      </w:r>
      <w:r>
        <w:t xml:space="preserve">iew HTTP </w:t>
      </w:r>
      <w:r w:rsidR="00822D92">
        <w:t>T</w:t>
      </w:r>
      <w:r>
        <w:t>raffic</w:t>
      </w:r>
    </w:p>
    <w:p w14:paraId="416DF314" w14:textId="77777777" w:rsidR="00750FC7" w:rsidRDefault="00750FC7" w:rsidP="00750FC7">
      <w:pPr>
        <w:pStyle w:val="BodyTextL25"/>
      </w:pPr>
      <w:r>
        <w:t xml:space="preserve">In this part, you will use </w:t>
      </w:r>
      <w:r w:rsidRPr="005F3079">
        <w:rPr>
          <w:b/>
        </w:rPr>
        <w:t>tcpdump</w:t>
      </w:r>
      <w:r>
        <w:t xml:space="preserve"> to capture the content of HTTP traffic. You will use command options to save the traffic to a packet capture (pcap) file. These records can then be analyzed using different applications that read pcap files, including Wireshark.</w:t>
      </w:r>
    </w:p>
    <w:p w14:paraId="32132666" w14:textId="77777777" w:rsidR="00750FC7" w:rsidRDefault="00750FC7" w:rsidP="00750FC7">
      <w:pPr>
        <w:pStyle w:val="Heading3"/>
      </w:pPr>
      <w:r>
        <w:t>Start the virtual machine and log in.</w:t>
      </w:r>
    </w:p>
    <w:p w14:paraId="23B4F29E" w14:textId="77777777" w:rsidR="00750FC7" w:rsidRPr="00C660DB" w:rsidRDefault="00750FC7" w:rsidP="00750FC7">
      <w:pPr>
        <w:pStyle w:val="BodyTextL25"/>
      </w:pPr>
      <w:r>
        <w:t>Start the CyberOps Workstation VM. Use the following user credentials:</w:t>
      </w:r>
    </w:p>
    <w:p w14:paraId="6FCC6FE3" w14:textId="77777777" w:rsidR="00750FC7" w:rsidRDefault="00750FC7" w:rsidP="00750FC7">
      <w:pPr>
        <w:pStyle w:val="BodyTextL25"/>
      </w:pPr>
      <w:r w:rsidRPr="00DA0F3F">
        <w:t>Username:</w:t>
      </w:r>
      <w:r>
        <w:t xml:space="preserve"> </w:t>
      </w:r>
      <w:r w:rsidRPr="00C660DB">
        <w:rPr>
          <w:b/>
        </w:rPr>
        <w:t>analyst</w:t>
      </w:r>
    </w:p>
    <w:p w14:paraId="10ED452A" w14:textId="77777777" w:rsidR="00750FC7" w:rsidRDefault="00750FC7" w:rsidP="00750FC7">
      <w:pPr>
        <w:pStyle w:val="BodyTextL25"/>
      </w:pPr>
      <w:r w:rsidRPr="00DA0F3F">
        <w:t>Password:</w:t>
      </w:r>
      <w:r>
        <w:t xml:space="preserve"> </w:t>
      </w:r>
      <w:r w:rsidRPr="00C660DB">
        <w:rPr>
          <w:b/>
        </w:rPr>
        <w:t>cyberops</w:t>
      </w:r>
    </w:p>
    <w:p w14:paraId="79830CBC" w14:textId="77777777" w:rsidR="00750FC7" w:rsidRPr="004D3088" w:rsidRDefault="00750FC7" w:rsidP="00750FC7">
      <w:pPr>
        <w:pStyle w:val="Heading3"/>
      </w:pPr>
      <w:r>
        <w:t>Open a terminal and start tcpdump.</w:t>
      </w:r>
    </w:p>
    <w:p w14:paraId="338C7625" w14:textId="3971C133" w:rsidR="00750FC7" w:rsidRDefault="00750FC7" w:rsidP="00750FC7">
      <w:pPr>
        <w:pStyle w:val="SubStepAlpha"/>
      </w:pPr>
      <w:r>
        <w:t xml:space="preserve">Open a terminal application and enter the command </w:t>
      </w:r>
      <w:r w:rsidR="00F67B7D">
        <w:rPr>
          <w:b/>
        </w:rPr>
        <w:t>ip address</w:t>
      </w:r>
      <w:r>
        <w:t>.</w:t>
      </w:r>
    </w:p>
    <w:p w14:paraId="2E9D2802" w14:textId="6C5E83E0" w:rsidR="00750FC7" w:rsidRDefault="00750FC7" w:rsidP="00750FC7">
      <w:pPr>
        <w:pStyle w:val="CMD"/>
      </w:pPr>
      <w:r w:rsidRPr="00C660DB">
        <w:t xml:space="preserve">[analyst@secOps ~]$ </w:t>
      </w:r>
      <w:r w:rsidRPr="00C660DB">
        <w:rPr>
          <w:b/>
        </w:rPr>
        <w:t>i</w:t>
      </w:r>
      <w:r w:rsidR="00F67B7D">
        <w:rPr>
          <w:b/>
        </w:rPr>
        <w:t>p address</w:t>
      </w:r>
    </w:p>
    <w:p w14:paraId="5E14A1E7" w14:textId="371090FE" w:rsidR="00750FC7" w:rsidRDefault="00750FC7" w:rsidP="00750FC7">
      <w:pPr>
        <w:pStyle w:val="SubStepAlpha"/>
      </w:pPr>
      <w:r>
        <w:t xml:space="preserve">List the interfaces and their IP addresses displayed in the </w:t>
      </w:r>
      <w:r w:rsidRPr="00F67B7D">
        <w:rPr>
          <w:b/>
          <w:bCs/>
        </w:rPr>
        <w:t>i</w:t>
      </w:r>
      <w:r w:rsidR="00F67B7D" w:rsidRPr="00F67B7D">
        <w:rPr>
          <w:b/>
          <w:bCs/>
        </w:rPr>
        <w:t>p address</w:t>
      </w:r>
      <w:r>
        <w:t xml:space="preserve"> output.</w:t>
      </w:r>
    </w:p>
    <w:p w14:paraId="518E9A0D" w14:textId="2B93E6EB" w:rsidR="00750FC7" w:rsidRDefault="00750FC7" w:rsidP="00750FC7">
      <w:pPr>
        <w:pStyle w:val="AnswerLineL50"/>
      </w:pPr>
      <w:r>
        <w:t>Type your answers here.</w:t>
      </w:r>
    </w:p>
    <w:p w14:paraId="5517FA2A" w14:textId="77777777" w:rsidR="00750FC7" w:rsidRDefault="00750FC7" w:rsidP="00750FC7">
      <w:pPr>
        <w:pStyle w:val="SubStepAlpha"/>
      </w:pPr>
      <w:r>
        <w:t>While in the</w:t>
      </w:r>
      <w:r w:rsidRPr="0035566F">
        <w:rPr>
          <w:noProof/>
        </w:rPr>
        <w:t xml:space="preserve"> terminal</w:t>
      </w:r>
      <w:r>
        <w:t xml:space="preserve"> application, enter the command </w:t>
      </w:r>
      <w:r w:rsidRPr="007A3DF8">
        <w:rPr>
          <w:b/>
        </w:rPr>
        <w:t>sudo tcpdump –i enp0s3 –s 0 –w httpdump.pcap</w:t>
      </w:r>
      <w:r>
        <w:t xml:space="preserve">. Enter the password </w:t>
      </w:r>
      <w:r>
        <w:rPr>
          <w:b/>
        </w:rPr>
        <w:t>cyberops</w:t>
      </w:r>
      <w:r>
        <w:t xml:space="preserve"> for the user analyst when prompted.</w:t>
      </w:r>
    </w:p>
    <w:p w14:paraId="13E4FCB8" w14:textId="77777777" w:rsidR="00750FC7" w:rsidRDefault="00750FC7" w:rsidP="00750FC7">
      <w:pPr>
        <w:pStyle w:val="CMD"/>
        <w:rPr>
          <w:b/>
        </w:rPr>
      </w:pPr>
      <w:r>
        <w:t xml:space="preserve">[analyst@secOps ~]$ </w:t>
      </w:r>
      <w:r w:rsidRPr="00B97757">
        <w:rPr>
          <w:b/>
        </w:rPr>
        <w:t>sudo tcpdump –i enp0s3 –s 0 –w httpdump.pcap</w:t>
      </w:r>
    </w:p>
    <w:p w14:paraId="52BFE20E" w14:textId="77777777" w:rsidR="00750FC7" w:rsidRDefault="00750FC7" w:rsidP="003C6887">
      <w:pPr>
        <w:pStyle w:val="CMDOutput"/>
        <w:rPr>
          <w:b/>
        </w:rPr>
      </w:pPr>
      <w:r>
        <w:t>[sudo] password for analyst:</w:t>
      </w:r>
    </w:p>
    <w:p w14:paraId="26500A4E" w14:textId="77777777" w:rsidR="00750FC7" w:rsidRDefault="00750FC7" w:rsidP="003C6887">
      <w:pPr>
        <w:pStyle w:val="CMDOutput"/>
      </w:pPr>
      <w:r>
        <w:lastRenderedPageBreak/>
        <w:t>tcpdump: listening on enp0s3, link-type EN10MB (Ethernet), capture size 262144 bytes</w:t>
      </w:r>
    </w:p>
    <w:p w14:paraId="67A8164B" w14:textId="77777777" w:rsidR="00750FC7" w:rsidRDefault="00750FC7" w:rsidP="00750FC7">
      <w:pPr>
        <w:pStyle w:val="BodyTextL50"/>
      </w:pPr>
      <w:r>
        <w:t xml:space="preserve">This command starts tcpdump and records network traffic on the </w:t>
      </w:r>
      <w:r w:rsidRPr="00E72453">
        <w:rPr>
          <w:b/>
        </w:rPr>
        <w:t>e</w:t>
      </w:r>
      <w:r>
        <w:rPr>
          <w:b/>
        </w:rPr>
        <w:t>n</w:t>
      </w:r>
      <w:r w:rsidRPr="00E72453">
        <w:rPr>
          <w:b/>
        </w:rPr>
        <w:t>p0s3</w:t>
      </w:r>
      <w:r>
        <w:t xml:space="preserve"> interface.</w:t>
      </w:r>
    </w:p>
    <w:p w14:paraId="366C31C9" w14:textId="77777777" w:rsidR="00750FC7" w:rsidRDefault="00750FC7" w:rsidP="00750FC7">
      <w:pPr>
        <w:pStyle w:val="BodyTextL50"/>
      </w:pPr>
      <w:r>
        <w:t xml:space="preserve">The </w:t>
      </w:r>
      <w:r w:rsidRPr="00D329D9">
        <w:rPr>
          <w:b/>
        </w:rPr>
        <w:t>-i</w:t>
      </w:r>
      <w:r>
        <w:t xml:space="preserve"> command option allows you to specify the interface. If not specified, the tcpdump will capture all traffic on all interfaces. </w:t>
      </w:r>
    </w:p>
    <w:p w14:paraId="6FBEAD21" w14:textId="77777777" w:rsidR="00750FC7" w:rsidRPr="00824B85" w:rsidRDefault="00750FC7" w:rsidP="00750FC7">
      <w:pPr>
        <w:pStyle w:val="BodyTextL50"/>
      </w:pPr>
      <w:r w:rsidRPr="00824B85">
        <w:t xml:space="preserve">The </w:t>
      </w:r>
      <w:r w:rsidRPr="00D329D9">
        <w:rPr>
          <w:b/>
        </w:rPr>
        <w:t>-s</w:t>
      </w:r>
      <w:r w:rsidRPr="00824B85">
        <w:t xml:space="preserve"> command option specifies the length of the snapshot for each packet. You should limit snaplen to the smallest number that will capture the protocol information </w:t>
      </w:r>
      <w:r>
        <w:t xml:space="preserve">in which </w:t>
      </w:r>
      <w:r w:rsidRPr="00824B85">
        <w:t>you</w:t>
      </w:r>
      <w:r>
        <w:t xml:space="preserve"> are</w:t>
      </w:r>
      <w:r w:rsidRPr="00824B85">
        <w:t xml:space="preserve"> interested. Setting snaplen to 0 sets it to the default of 262144, for backwards compatibility with recent older versions of tcpdump.</w:t>
      </w:r>
    </w:p>
    <w:p w14:paraId="0104C547" w14:textId="77777777" w:rsidR="00750FC7" w:rsidRDefault="00750FC7" w:rsidP="00750FC7">
      <w:pPr>
        <w:pStyle w:val="BodyTextL50"/>
      </w:pPr>
      <w:r w:rsidRPr="00824B85">
        <w:t xml:space="preserve">The </w:t>
      </w:r>
      <w:r w:rsidRPr="00D329D9">
        <w:rPr>
          <w:b/>
        </w:rPr>
        <w:t>-w</w:t>
      </w:r>
      <w:r w:rsidRPr="00824B85">
        <w:t xml:space="preserve"> command option is used to write the result of the tcpdump command to a file. Adding the extension .pcap ensures that operating systems and applications will be able to read to file.</w:t>
      </w:r>
      <w:r>
        <w:t xml:space="preserve"> </w:t>
      </w:r>
      <w:r w:rsidRPr="00824B85">
        <w:t xml:space="preserve">All recorded traffic will be printed to the file </w:t>
      </w:r>
      <w:r w:rsidRPr="005F3079">
        <w:t xml:space="preserve">httpdump.pcap in the home directory of the user </w:t>
      </w:r>
      <w:r w:rsidRPr="00824B85">
        <w:t>analyst.</w:t>
      </w:r>
    </w:p>
    <w:p w14:paraId="2F10D2B1" w14:textId="77777777" w:rsidR="00750FC7" w:rsidRPr="00824B85" w:rsidRDefault="00750FC7" w:rsidP="00750FC7">
      <w:pPr>
        <w:pStyle w:val="BodyTextL50"/>
      </w:pPr>
      <w:r>
        <w:t>Use the man pages for tcpdump to determine the usage of the -s and -w command options.</w:t>
      </w:r>
    </w:p>
    <w:p w14:paraId="336F95FD" w14:textId="75523128" w:rsidR="00750FC7" w:rsidRPr="00B97757" w:rsidRDefault="00750FC7" w:rsidP="00750FC7">
      <w:pPr>
        <w:pStyle w:val="SubStepAlpha"/>
        <w:keepNext/>
      </w:pPr>
      <w:r>
        <w:rPr>
          <w:noProof/>
        </w:rPr>
        <w:t xml:space="preserve">Open a web browser from the launch bar within the </w:t>
      </w:r>
      <w:r w:rsidR="003C6887">
        <w:rPr>
          <w:noProof/>
        </w:rPr>
        <w:t>CyberOps</w:t>
      </w:r>
      <w:r>
        <w:rPr>
          <w:noProof/>
        </w:rPr>
        <w:t xml:space="preserve"> Workstation</w:t>
      </w:r>
      <w:r w:rsidR="003C6887">
        <w:rPr>
          <w:noProof/>
        </w:rPr>
        <w:t xml:space="preserve"> VM</w:t>
      </w:r>
      <w:r>
        <w:rPr>
          <w:noProof/>
        </w:rPr>
        <w:t xml:space="preserve">. Navigate to </w:t>
      </w:r>
      <w:hyperlink r:id="rId8" w:history="1">
        <w:r>
          <w:rPr>
            <w:rStyle w:val="Hyperlink"/>
            <w:b/>
            <w:noProof/>
          </w:rPr>
          <w:t>http://www.altoromutual.com/login.jsp</w:t>
        </w:r>
      </w:hyperlink>
    </w:p>
    <w:p w14:paraId="6FB5AEB2" w14:textId="307185E0" w:rsidR="00750FC7" w:rsidRDefault="00750FC7" w:rsidP="00750FC7">
      <w:pPr>
        <w:pStyle w:val="BodyTextL50"/>
      </w:pPr>
      <w:r>
        <w:t xml:space="preserve">Because this website uses HTTP, the traffic is not encrypted. Click the </w:t>
      </w:r>
      <w:r w:rsidR="003C6887">
        <w:t>Password</w:t>
      </w:r>
      <w:r>
        <w:t xml:space="preserve"> field to see the warning pop up.</w:t>
      </w:r>
    </w:p>
    <w:p w14:paraId="27FBE5F1" w14:textId="77777777" w:rsidR="00750FC7" w:rsidRDefault="00750FC7" w:rsidP="00750FC7">
      <w:pPr>
        <w:pStyle w:val="SubStepAlpha"/>
      </w:pPr>
      <w:r>
        <w:t xml:space="preserve">Enter a username of </w:t>
      </w:r>
      <w:r w:rsidRPr="00350882">
        <w:rPr>
          <w:b/>
        </w:rPr>
        <w:t>Admin</w:t>
      </w:r>
      <w:r>
        <w:t xml:space="preserve"> with a password of </w:t>
      </w:r>
      <w:r w:rsidRPr="00350882">
        <w:rPr>
          <w:b/>
        </w:rPr>
        <w:t>Admin</w:t>
      </w:r>
      <w:r>
        <w:t xml:space="preserve"> and click </w:t>
      </w:r>
      <w:r>
        <w:rPr>
          <w:b/>
        </w:rPr>
        <w:t>Login</w:t>
      </w:r>
      <w:r>
        <w:t>.</w:t>
      </w:r>
    </w:p>
    <w:p w14:paraId="05B10B06" w14:textId="77777777" w:rsidR="00750FC7" w:rsidRPr="00750FC7" w:rsidRDefault="00750FC7" w:rsidP="00750FC7">
      <w:pPr>
        <w:pStyle w:val="SubStepAlpha"/>
      </w:pPr>
      <w:r w:rsidRPr="00750FC7">
        <w:t>Close the web browser.</w:t>
      </w:r>
    </w:p>
    <w:p w14:paraId="740088B1" w14:textId="77777777" w:rsidR="00750FC7" w:rsidRDefault="00750FC7" w:rsidP="00750FC7">
      <w:pPr>
        <w:pStyle w:val="SubStepAlpha"/>
      </w:pPr>
      <w:r>
        <w:t xml:space="preserve">Return to the terminal window where tcpdump is running. Enter </w:t>
      </w:r>
      <w:r w:rsidRPr="00B97757">
        <w:rPr>
          <w:b/>
        </w:rPr>
        <w:t>CTRL+C</w:t>
      </w:r>
      <w:r w:rsidRPr="0088103C">
        <w:t xml:space="preserve"> </w:t>
      </w:r>
      <w:r>
        <w:t>to stop the packet capture.</w:t>
      </w:r>
    </w:p>
    <w:p w14:paraId="5388F240" w14:textId="77777777" w:rsidR="00750FC7" w:rsidRPr="004D3088" w:rsidRDefault="00750FC7" w:rsidP="00750FC7">
      <w:pPr>
        <w:pStyle w:val="Heading3"/>
      </w:pPr>
      <w:r>
        <w:t>View the HTTP capture.</w:t>
      </w:r>
    </w:p>
    <w:p w14:paraId="47C25625" w14:textId="77777777" w:rsidR="00750FC7" w:rsidRDefault="00750FC7" w:rsidP="00750FC7">
      <w:pPr>
        <w:pStyle w:val="BodyTextL25"/>
      </w:pPr>
      <w:r>
        <w:t xml:space="preserve">The tcpdump, executed in the previous step, printed the output to a file named httpdump.pcap. This file is located in the home directory for the user </w:t>
      </w:r>
      <w:r>
        <w:rPr>
          <w:b/>
        </w:rPr>
        <w:t>analyst</w:t>
      </w:r>
      <w:r w:rsidRPr="00505BCF">
        <w:rPr>
          <w:bCs/>
        </w:rPr>
        <w:t>.</w:t>
      </w:r>
    </w:p>
    <w:p w14:paraId="056F9B91" w14:textId="77777777" w:rsidR="00750FC7" w:rsidRDefault="00750FC7" w:rsidP="00750FC7">
      <w:pPr>
        <w:pStyle w:val="SubStepAlpha"/>
        <w:keepNext/>
      </w:pPr>
      <w:r>
        <w:t xml:space="preserve">Click the File Manager icon on the desktop and browse to the home folder for the user </w:t>
      </w:r>
      <w:r w:rsidRPr="00C660DB">
        <w:rPr>
          <w:b/>
        </w:rPr>
        <w:t>analyst</w:t>
      </w:r>
      <w:r>
        <w:t xml:space="preserve">. Double-click the </w:t>
      </w:r>
      <w:r w:rsidRPr="00B97757">
        <w:rPr>
          <w:b/>
        </w:rPr>
        <w:t>httpdump.pcap</w:t>
      </w:r>
      <w:r>
        <w:t xml:space="preserve"> file, in the Open With dialog box scroll down to Wireshark and then click </w:t>
      </w:r>
      <w:r w:rsidRPr="00505BCF">
        <w:rPr>
          <w:b/>
          <w:bCs/>
        </w:rPr>
        <w:t>Open</w:t>
      </w:r>
      <w:r>
        <w:t>.</w:t>
      </w:r>
    </w:p>
    <w:p w14:paraId="25AFC027" w14:textId="77777777" w:rsidR="00750FC7" w:rsidRDefault="00750FC7" w:rsidP="00750FC7">
      <w:pPr>
        <w:pStyle w:val="Visual"/>
      </w:pPr>
      <w:r>
        <w:rPr>
          <w:noProof/>
        </w:rPr>
        <w:drawing>
          <wp:inline distT="0" distB="0" distL="0" distR="0" wp14:anchorId="5D2190EF" wp14:editId="77E16B8F">
            <wp:extent cx="4495800" cy="3044774"/>
            <wp:effectExtent l="0" t="0" r="0" b="3810"/>
            <wp:docPr id="8" name="Picture 8" descr="Screenshot of fi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20632" cy="3061591"/>
                    </a:xfrm>
                    <a:prstGeom prst="rect">
                      <a:avLst/>
                    </a:prstGeom>
                  </pic:spPr>
                </pic:pic>
              </a:graphicData>
            </a:graphic>
          </wp:inline>
        </w:drawing>
      </w:r>
    </w:p>
    <w:p w14:paraId="626B4DAA" w14:textId="77777777" w:rsidR="00750FC7" w:rsidRPr="00B97757" w:rsidRDefault="00750FC7" w:rsidP="009F0ED8">
      <w:pPr>
        <w:pStyle w:val="SubStepAlpha"/>
        <w:keepNext/>
      </w:pPr>
      <w:r>
        <w:lastRenderedPageBreak/>
        <w:t xml:space="preserve">In the Wireshark application, filter for </w:t>
      </w:r>
      <w:r w:rsidRPr="00153A23">
        <w:rPr>
          <w:b/>
        </w:rPr>
        <w:t>http</w:t>
      </w:r>
      <w:r>
        <w:t xml:space="preserve"> and click </w:t>
      </w:r>
      <w:r>
        <w:rPr>
          <w:b/>
        </w:rPr>
        <w:t>Apply</w:t>
      </w:r>
      <w:r w:rsidRPr="00B97757">
        <w:t>.</w:t>
      </w:r>
    </w:p>
    <w:p w14:paraId="498F671F" w14:textId="77777777" w:rsidR="00750FC7" w:rsidRPr="00153A23" w:rsidRDefault="00750FC7" w:rsidP="00750FC7">
      <w:pPr>
        <w:pStyle w:val="Visual"/>
      </w:pPr>
      <w:r>
        <w:rPr>
          <w:noProof/>
        </w:rPr>
        <w:drawing>
          <wp:inline distT="0" distB="0" distL="0" distR="0" wp14:anchorId="0D0D4E2C" wp14:editId="2E51A948">
            <wp:extent cx="5486400" cy="394335"/>
            <wp:effectExtent l="0" t="0" r="0" b="5715"/>
            <wp:docPr id="9" name="Picture 9" descr="screenshot of applied http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394335"/>
                    </a:xfrm>
                    <a:prstGeom prst="rect">
                      <a:avLst/>
                    </a:prstGeom>
                  </pic:spPr>
                </pic:pic>
              </a:graphicData>
            </a:graphic>
          </wp:inline>
        </w:drawing>
      </w:r>
    </w:p>
    <w:p w14:paraId="1D73ED7A" w14:textId="77777777" w:rsidR="00750FC7" w:rsidRDefault="00750FC7" w:rsidP="00750FC7">
      <w:pPr>
        <w:pStyle w:val="SubStepAlpha"/>
        <w:keepNext/>
      </w:pPr>
      <w:r>
        <w:t xml:space="preserve">Browse through the different HTTP messages and select the </w:t>
      </w:r>
      <w:r w:rsidRPr="00B97757">
        <w:rPr>
          <w:b/>
        </w:rPr>
        <w:t>POST</w:t>
      </w:r>
      <w:r>
        <w:t xml:space="preserve"> message.</w:t>
      </w:r>
    </w:p>
    <w:p w14:paraId="036A134D" w14:textId="77777777" w:rsidR="00750FC7" w:rsidRDefault="00750FC7" w:rsidP="00750FC7">
      <w:pPr>
        <w:pStyle w:val="Visual"/>
      </w:pPr>
      <w:r>
        <w:rPr>
          <w:noProof/>
        </w:rPr>
        <w:drawing>
          <wp:inline distT="0" distB="0" distL="0" distR="0" wp14:anchorId="1416E8DA" wp14:editId="2A7C9688">
            <wp:extent cx="5566021" cy="1784350"/>
            <wp:effectExtent l="0" t="0" r="0" b="6350"/>
            <wp:docPr id="10" name="Picture 10" descr="screenshot of http filtere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24430" cy="1803075"/>
                    </a:xfrm>
                    <a:prstGeom prst="rect">
                      <a:avLst/>
                    </a:prstGeom>
                  </pic:spPr>
                </pic:pic>
              </a:graphicData>
            </a:graphic>
          </wp:inline>
        </w:drawing>
      </w:r>
    </w:p>
    <w:p w14:paraId="17732A5F" w14:textId="77777777" w:rsidR="00750FC7" w:rsidRDefault="00750FC7" w:rsidP="00750FC7">
      <w:pPr>
        <w:pStyle w:val="SubStepAlpha"/>
        <w:keepNext/>
      </w:pPr>
      <w:r>
        <w:t xml:space="preserve">In the lower window, the message is displayed. Expand the </w:t>
      </w:r>
      <w:r w:rsidRPr="000A428F">
        <w:rPr>
          <w:b/>
        </w:rPr>
        <w:t>HTML Form URL Encoded: application/x-w</w:t>
      </w:r>
      <w:r>
        <w:rPr>
          <w:b/>
        </w:rPr>
        <w:t>w</w:t>
      </w:r>
      <w:r w:rsidRPr="000A428F">
        <w:rPr>
          <w:b/>
        </w:rPr>
        <w:t>w-form-urlencoded</w:t>
      </w:r>
      <w:r>
        <w:t xml:space="preserve"> section.</w:t>
      </w:r>
    </w:p>
    <w:p w14:paraId="382D373C" w14:textId="77777777" w:rsidR="00750FC7" w:rsidRDefault="00750FC7" w:rsidP="00750FC7">
      <w:pPr>
        <w:pStyle w:val="Visual"/>
      </w:pPr>
      <w:r>
        <w:rPr>
          <w:noProof/>
        </w:rPr>
        <w:drawing>
          <wp:inline distT="0" distB="0" distL="0" distR="0" wp14:anchorId="7CB4B358" wp14:editId="478A2CE7">
            <wp:extent cx="5261097" cy="1041400"/>
            <wp:effectExtent l="0" t="0" r="0" b="6350"/>
            <wp:docPr id="11" name="Picture 11" descr="screenshot of the expand pos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08667" cy="1050816"/>
                    </a:xfrm>
                    <a:prstGeom prst="rect">
                      <a:avLst/>
                    </a:prstGeom>
                  </pic:spPr>
                </pic:pic>
              </a:graphicData>
            </a:graphic>
          </wp:inline>
        </w:drawing>
      </w:r>
    </w:p>
    <w:p w14:paraId="3D048139" w14:textId="77777777" w:rsidR="00750FC7" w:rsidRDefault="00750FC7" w:rsidP="00750FC7">
      <w:pPr>
        <w:pStyle w:val="Heading4"/>
      </w:pPr>
      <w:r>
        <w:t>Question:</w:t>
      </w:r>
    </w:p>
    <w:p w14:paraId="39ACBF88" w14:textId="7F8F718F" w:rsidR="00750FC7" w:rsidRDefault="00750FC7" w:rsidP="00750FC7">
      <w:pPr>
        <w:pStyle w:val="SubStepAlpha"/>
        <w:numPr>
          <w:ilvl w:val="0"/>
          <w:numId w:val="0"/>
        </w:numPr>
        <w:spacing w:before="0"/>
        <w:ind w:left="720"/>
      </w:pPr>
      <w:r>
        <w:t>What two pieces of information are displayed?</w:t>
      </w:r>
    </w:p>
    <w:p w14:paraId="574C281C" w14:textId="5500EF7E" w:rsidR="00750FC7" w:rsidRDefault="00750FC7" w:rsidP="00750FC7">
      <w:pPr>
        <w:pStyle w:val="AnswerLineL50"/>
      </w:pPr>
      <w:r>
        <w:t>Type your answers here.</w:t>
      </w:r>
    </w:p>
    <w:p w14:paraId="7271CD13" w14:textId="77777777" w:rsidR="00750FC7" w:rsidRPr="00750FC7" w:rsidRDefault="00750FC7" w:rsidP="00750FC7">
      <w:pPr>
        <w:pStyle w:val="SubStepAlpha"/>
        <w:rPr>
          <w:rStyle w:val="AnswerGray"/>
          <w:b w:val="0"/>
          <w:bCs/>
        </w:rPr>
      </w:pPr>
      <w:r>
        <w:t>Close the Wireshark application.</w:t>
      </w:r>
    </w:p>
    <w:p w14:paraId="12D553AE" w14:textId="77777777" w:rsidR="00750FC7" w:rsidRPr="00164274" w:rsidRDefault="00750FC7" w:rsidP="00750FC7">
      <w:pPr>
        <w:pStyle w:val="Heading2"/>
      </w:pPr>
      <w:r>
        <w:t>Capture and View HTTPS Traffic</w:t>
      </w:r>
    </w:p>
    <w:p w14:paraId="1CF804C4" w14:textId="77777777" w:rsidR="00750FC7" w:rsidRDefault="00750FC7" w:rsidP="00750FC7">
      <w:pPr>
        <w:pStyle w:val="BodyTextL25"/>
      </w:pPr>
      <w:r>
        <w:t>You will now use tcpdump from the command line of a Linux workstation to capture HTTPS traffic. After starting tcpdump, you will generate HTTPS traffic while tcpdump records the contents of the network traffic. These records will again be analyzed using Wireshark.</w:t>
      </w:r>
    </w:p>
    <w:p w14:paraId="71DBA2C6" w14:textId="77777777" w:rsidR="00750FC7" w:rsidRPr="004D3088" w:rsidRDefault="00750FC7" w:rsidP="00750FC7">
      <w:pPr>
        <w:pStyle w:val="Heading3"/>
      </w:pPr>
      <w:r>
        <w:t>Start tcpdump within a terminal.</w:t>
      </w:r>
    </w:p>
    <w:p w14:paraId="12008264" w14:textId="77777777" w:rsidR="00750FC7" w:rsidRDefault="00750FC7" w:rsidP="00750FC7">
      <w:pPr>
        <w:pStyle w:val="SubStepAlpha"/>
      </w:pPr>
      <w:r>
        <w:t>While in the</w:t>
      </w:r>
      <w:r w:rsidRPr="0035566F">
        <w:rPr>
          <w:noProof/>
        </w:rPr>
        <w:t xml:space="preserve"> terminal</w:t>
      </w:r>
      <w:r>
        <w:t xml:space="preserve"> application, enter the command </w:t>
      </w:r>
      <w:r w:rsidRPr="007A3DF8">
        <w:rPr>
          <w:b/>
        </w:rPr>
        <w:t>sudo tcpdump –i enp0s3 –s 0 –w http</w:t>
      </w:r>
      <w:r>
        <w:rPr>
          <w:b/>
        </w:rPr>
        <w:t>s</w:t>
      </w:r>
      <w:r w:rsidRPr="007A3DF8">
        <w:rPr>
          <w:b/>
        </w:rPr>
        <w:t>dump.pcap</w:t>
      </w:r>
      <w:r>
        <w:t xml:space="preserve">. Enter the password </w:t>
      </w:r>
      <w:r>
        <w:rPr>
          <w:b/>
        </w:rPr>
        <w:t>cyberops</w:t>
      </w:r>
      <w:r>
        <w:t xml:space="preserve"> for the user analyst when prompted.</w:t>
      </w:r>
    </w:p>
    <w:p w14:paraId="3896DE91" w14:textId="77777777" w:rsidR="00750FC7" w:rsidRDefault="00750FC7" w:rsidP="00750FC7">
      <w:pPr>
        <w:pStyle w:val="CMD"/>
        <w:rPr>
          <w:b/>
        </w:rPr>
      </w:pPr>
      <w:r>
        <w:t xml:space="preserve">[analyst@secOps ~]$ </w:t>
      </w:r>
      <w:r w:rsidRPr="00B97757">
        <w:rPr>
          <w:b/>
        </w:rPr>
        <w:t>sudo tcpdump –i enp0s3 –s 0 –w httpsdump.pcap</w:t>
      </w:r>
    </w:p>
    <w:p w14:paraId="0EE528E9" w14:textId="77777777" w:rsidR="00750FC7" w:rsidRDefault="00750FC7" w:rsidP="00DD7FDB">
      <w:pPr>
        <w:pStyle w:val="CMDOutput"/>
      </w:pPr>
      <w:r>
        <w:t xml:space="preserve">[sudo] password for analyst: </w:t>
      </w:r>
    </w:p>
    <w:p w14:paraId="085F2A05" w14:textId="77777777" w:rsidR="00750FC7" w:rsidRDefault="00750FC7" w:rsidP="00DD7FDB">
      <w:pPr>
        <w:pStyle w:val="CMDOutput"/>
      </w:pPr>
      <w:r>
        <w:t>tcpdump: listening on enp0s3, link-type EN10MB (Ethernet), capture size 262144 bytes</w:t>
      </w:r>
    </w:p>
    <w:p w14:paraId="45DBBE35" w14:textId="77777777" w:rsidR="00750FC7" w:rsidRDefault="00750FC7" w:rsidP="00750FC7">
      <w:pPr>
        <w:pStyle w:val="BodyTextL50"/>
      </w:pPr>
      <w:r>
        <w:t xml:space="preserve">This command will start tcpdump and record network traffic on the </w:t>
      </w:r>
      <w:r w:rsidRPr="00E72453">
        <w:rPr>
          <w:b/>
        </w:rPr>
        <w:t>e</w:t>
      </w:r>
      <w:r>
        <w:rPr>
          <w:b/>
        </w:rPr>
        <w:t>n</w:t>
      </w:r>
      <w:r w:rsidRPr="00E72453">
        <w:rPr>
          <w:b/>
        </w:rPr>
        <w:t>p0s3</w:t>
      </w:r>
      <w:r>
        <w:t xml:space="preserve"> interface of the Linux workstation. If your interface is different than enp0s3, please modify it when using the above command.</w:t>
      </w:r>
    </w:p>
    <w:p w14:paraId="1A1CE088" w14:textId="77777777" w:rsidR="00750FC7" w:rsidRDefault="00750FC7" w:rsidP="00750FC7">
      <w:pPr>
        <w:pStyle w:val="SubStepAlpha"/>
        <w:numPr>
          <w:ilvl w:val="0"/>
          <w:numId w:val="0"/>
        </w:numPr>
        <w:ind w:left="720"/>
      </w:pPr>
      <w:r>
        <w:t xml:space="preserve">All recorded traffic will be printed to the file </w:t>
      </w:r>
      <w:r w:rsidRPr="00E72453">
        <w:rPr>
          <w:b/>
        </w:rPr>
        <w:t>http</w:t>
      </w:r>
      <w:r>
        <w:rPr>
          <w:b/>
        </w:rPr>
        <w:t>s</w:t>
      </w:r>
      <w:r w:rsidRPr="00E72453">
        <w:rPr>
          <w:b/>
        </w:rPr>
        <w:t>dump.pcap</w:t>
      </w:r>
      <w:r>
        <w:t xml:space="preserve"> in the home directory of the user analyst.</w:t>
      </w:r>
    </w:p>
    <w:p w14:paraId="60DE7CBF" w14:textId="7F3F1BAB" w:rsidR="00750FC7" w:rsidRPr="00D40B2B" w:rsidRDefault="00750FC7" w:rsidP="00750FC7">
      <w:pPr>
        <w:pStyle w:val="SubStepAlpha"/>
        <w:rPr>
          <w:b/>
          <w:noProof/>
          <w:u w:val="single"/>
        </w:rPr>
      </w:pPr>
      <w:r w:rsidRPr="00B97757">
        <w:lastRenderedPageBreak/>
        <w:t>Open</w:t>
      </w:r>
      <w:r>
        <w:rPr>
          <w:noProof/>
        </w:rPr>
        <w:t xml:space="preserve"> a web browser from the launch bar within the </w:t>
      </w:r>
      <w:r w:rsidR="003C6887">
        <w:rPr>
          <w:noProof/>
        </w:rPr>
        <w:t>CyberOps</w:t>
      </w:r>
      <w:r>
        <w:rPr>
          <w:noProof/>
        </w:rPr>
        <w:t xml:space="preserve"> Workstation</w:t>
      </w:r>
      <w:r w:rsidR="003C6887">
        <w:rPr>
          <w:noProof/>
        </w:rPr>
        <w:t xml:space="preserve"> VM</w:t>
      </w:r>
      <w:r>
        <w:rPr>
          <w:noProof/>
        </w:rPr>
        <w:t xml:space="preserve">. Navigate to </w:t>
      </w:r>
      <w:hyperlink r:id="rId13" w:history="1">
        <w:r w:rsidRPr="00C16DD9">
          <w:rPr>
            <w:rStyle w:val="Hyperlink"/>
            <w:noProof/>
          </w:rPr>
          <w:t>www.netacad.com</w:t>
        </w:r>
      </w:hyperlink>
      <w:r w:rsidRPr="00B97757">
        <w:t>.</w:t>
      </w:r>
    </w:p>
    <w:p w14:paraId="5264A632" w14:textId="77777777" w:rsidR="00750FC7" w:rsidRDefault="00750FC7" w:rsidP="00750FC7">
      <w:pPr>
        <w:pStyle w:val="SubStepAlpha"/>
        <w:numPr>
          <w:ilvl w:val="0"/>
          <w:numId w:val="0"/>
        </w:numPr>
        <w:ind w:left="720"/>
      </w:pPr>
      <w:r w:rsidRPr="00D40B2B">
        <w:rPr>
          <w:b/>
          <w:bCs/>
        </w:rPr>
        <w:t>Note</w:t>
      </w:r>
      <w:r w:rsidRPr="00750FC7">
        <w:t>:</w:t>
      </w:r>
      <w:r>
        <w:t xml:space="preserve"> If you receive a “Secure Connection Failed” webpage it probably means the date and time are incorrect. Update the day and time with the following command, changing to the current day and time:</w:t>
      </w:r>
    </w:p>
    <w:p w14:paraId="7A489AD6" w14:textId="77777777" w:rsidR="00750FC7" w:rsidRDefault="00750FC7" w:rsidP="00750FC7">
      <w:pPr>
        <w:pStyle w:val="SubStepAlpha"/>
        <w:numPr>
          <w:ilvl w:val="0"/>
          <w:numId w:val="0"/>
        </w:numPr>
        <w:ind w:left="720"/>
        <w:rPr>
          <w:rStyle w:val="CMDChar"/>
        </w:rPr>
      </w:pPr>
      <w:r w:rsidRPr="00D40B2B">
        <w:rPr>
          <w:rStyle w:val="CMDChar"/>
        </w:rPr>
        <w:t>[analyst@secOps ~]$</w:t>
      </w:r>
      <w:r>
        <w:t xml:space="preserve"> </w:t>
      </w:r>
      <w:r w:rsidRPr="00D40B2B">
        <w:rPr>
          <w:rStyle w:val="CMDChar"/>
          <w:b/>
        </w:rPr>
        <w:t>sudo date -s "12 MAY 2020 21:38:20</w:t>
      </w:r>
    </w:p>
    <w:p w14:paraId="4E68F94E" w14:textId="1FD5F60D" w:rsidR="00750FC7" w:rsidRDefault="00750FC7" w:rsidP="00750FC7">
      <w:pPr>
        <w:pStyle w:val="Heading4"/>
        <w:rPr>
          <w:noProof/>
        </w:rPr>
      </w:pPr>
      <w:r>
        <w:rPr>
          <w:noProof/>
        </w:rPr>
        <w:t>Question:</w:t>
      </w:r>
    </w:p>
    <w:p w14:paraId="2C30FF07" w14:textId="77777777" w:rsidR="00750FC7" w:rsidRDefault="00750FC7" w:rsidP="00750FC7">
      <w:pPr>
        <w:pStyle w:val="BodyTextL50"/>
        <w:spacing w:before="0"/>
      </w:pPr>
      <w:r>
        <w:t>What do you notice about the website URL?</w:t>
      </w:r>
    </w:p>
    <w:p w14:paraId="1F897D74" w14:textId="222A0B58" w:rsidR="00750FC7" w:rsidRDefault="00750FC7" w:rsidP="00750FC7">
      <w:pPr>
        <w:pStyle w:val="AnswerLineL50"/>
      </w:pPr>
      <w:r>
        <w:t>Type your answers here.</w:t>
      </w:r>
    </w:p>
    <w:p w14:paraId="61FBBF26" w14:textId="77777777" w:rsidR="00750FC7" w:rsidRPr="00B97757" w:rsidRDefault="00750FC7" w:rsidP="00750FC7">
      <w:pPr>
        <w:pStyle w:val="SubStepAlpha"/>
        <w:keepNext/>
        <w:rPr>
          <w:shd w:val="clear" w:color="auto" w:fill="BFBFBF"/>
        </w:rPr>
      </w:pPr>
      <w:r>
        <w:t xml:space="preserve">Click </w:t>
      </w:r>
      <w:r w:rsidRPr="00C65CB5">
        <w:rPr>
          <w:b/>
        </w:rPr>
        <w:t>Log in</w:t>
      </w:r>
      <w:r>
        <w:t>.</w:t>
      </w:r>
    </w:p>
    <w:p w14:paraId="11E0EE92" w14:textId="77777777" w:rsidR="00750FC7" w:rsidRDefault="00750FC7" w:rsidP="00750FC7">
      <w:pPr>
        <w:pStyle w:val="Visual"/>
        <w:rPr>
          <w:rStyle w:val="AnswerGray"/>
        </w:rPr>
      </w:pPr>
      <w:r>
        <w:rPr>
          <w:noProof/>
        </w:rPr>
        <w:drawing>
          <wp:inline distT="0" distB="0" distL="0" distR="0" wp14:anchorId="356DE85A" wp14:editId="44A76093">
            <wp:extent cx="5723644" cy="3098583"/>
            <wp:effectExtent l="0" t="0" r="0" b="6985"/>
            <wp:docPr id="20" name="Picture 20" descr="screenshot of www.netacad.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23644" cy="3098583"/>
                    </a:xfrm>
                    <a:prstGeom prst="rect">
                      <a:avLst/>
                    </a:prstGeom>
                  </pic:spPr>
                </pic:pic>
              </a:graphicData>
            </a:graphic>
          </wp:inline>
        </w:drawing>
      </w:r>
    </w:p>
    <w:p w14:paraId="7D2D21BD" w14:textId="7E667668" w:rsidR="00750FC7" w:rsidRDefault="00750FC7" w:rsidP="00750FC7">
      <w:pPr>
        <w:pStyle w:val="SubStepAlpha"/>
      </w:pPr>
      <w:r>
        <w:t xml:space="preserve">Enter in your NetAcad username and password. Click </w:t>
      </w:r>
      <w:r>
        <w:rPr>
          <w:b/>
        </w:rPr>
        <w:t>Next</w:t>
      </w:r>
      <w:r>
        <w:t>.</w:t>
      </w:r>
    </w:p>
    <w:p w14:paraId="47745389" w14:textId="77777777" w:rsidR="00750FC7" w:rsidRDefault="00750FC7" w:rsidP="00750FC7">
      <w:pPr>
        <w:pStyle w:val="Visual"/>
      </w:pPr>
      <w:r>
        <w:rPr>
          <w:noProof/>
        </w:rPr>
        <w:drawing>
          <wp:inline distT="0" distB="0" distL="0" distR="0" wp14:anchorId="0D0F53AD" wp14:editId="5663F4AD">
            <wp:extent cx="3098800" cy="2811432"/>
            <wp:effectExtent l="0" t="0" r="6350" b="8255"/>
            <wp:docPr id="22" name="Picture 22" descr="screenshot of netacad sign 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25492" cy="2835648"/>
                    </a:xfrm>
                    <a:prstGeom prst="rect">
                      <a:avLst/>
                    </a:prstGeom>
                  </pic:spPr>
                </pic:pic>
              </a:graphicData>
            </a:graphic>
          </wp:inline>
        </w:drawing>
      </w:r>
    </w:p>
    <w:p w14:paraId="54B57C9E" w14:textId="434A206D" w:rsidR="00750FC7" w:rsidRPr="00750FC7" w:rsidRDefault="00750FC7" w:rsidP="00750FC7">
      <w:pPr>
        <w:pStyle w:val="SubStepAlpha"/>
      </w:pPr>
      <w:r w:rsidRPr="00750FC7">
        <w:lastRenderedPageBreak/>
        <w:t>Close the</w:t>
      </w:r>
      <w:r w:rsidR="00DD7FDB">
        <w:t xml:space="preserve"> </w:t>
      </w:r>
      <w:r w:rsidRPr="00750FC7">
        <w:t>web browser</w:t>
      </w:r>
      <w:r w:rsidR="00DD7FDB">
        <w:t xml:space="preserve"> in the VM.</w:t>
      </w:r>
    </w:p>
    <w:p w14:paraId="517AAF09" w14:textId="77777777" w:rsidR="00750FC7" w:rsidRDefault="00750FC7" w:rsidP="00750FC7">
      <w:pPr>
        <w:pStyle w:val="SubStepAlpha"/>
      </w:pPr>
      <w:r>
        <w:t xml:space="preserve">Return to the terminal window where tcpdump is running. Enter </w:t>
      </w:r>
      <w:r w:rsidRPr="00B97757">
        <w:rPr>
          <w:b/>
        </w:rPr>
        <w:t>CTRL+C</w:t>
      </w:r>
      <w:r w:rsidRPr="0088103C">
        <w:t xml:space="preserve"> </w:t>
      </w:r>
      <w:r>
        <w:t>to stop the packet capture.</w:t>
      </w:r>
    </w:p>
    <w:p w14:paraId="6A99CCDA" w14:textId="77777777" w:rsidR="00750FC7" w:rsidRPr="004D3088" w:rsidRDefault="00750FC7" w:rsidP="00750FC7">
      <w:pPr>
        <w:pStyle w:val="Heading3"/>
      </w:pPr>
      <w:r>
        <w:t>View the HTTPS capture.</w:t>
      </w:r>
    </w:p>
    <w:p w14:paraId="2954A635" w14:textId="77777777" w:rsidR="00750FC7" w:rsidRDefault="00750FC7" w:rsidP="00750FC7">
      <w:pPr>
        <w:pStyle w:val="BodyTextL25"/>
      </w:pPr>
      <w:r>
        <w:t xml:space="preserve">The tcpdump executed in Step 1 printed the output to a file named httpsdump.pcap. This file is located in the home directory for the user </w:t>
      </w:r>
      <w:r>
        <w:rPr>
          <w:b/>
        </w:rPr>
        <w:t>analyst</w:t>
      </w:r>
      <w:r w:rsidRPr="00B97757">
        <w:t>.</w:t>
      </w:r>
    </w:p>
    <w:p w14:paraId="2F78FF05" w14:textId="77777777" w:rsidR="00750FC7" w:rsidRDefault="00750FC7" w:rsidP="00750FC7">
      <w:pPr>
        <w:pStyle w:val="SubStepAlpha"/>
        <w:keepNext/>
      </w:pPr>
      <w:r>
        <w:t xml:space="preserve">Click the Filesystem icon on the desktop and browse to the home folder for the user analyst. Open the </w:t>
      </w:r>
      <w:r w:rsidRPr="00FC1613">
        <w:rPr>
          <w:b/>
        </w:rPr>
        <w:t>httpsdump.pcap</w:t>
      </w:r>
      <w:r>
        <w:t xml:space="preserve"> file.</w:t>
      </w:r>
    </w:p>
    <w:p w14:paraId="4FDC2C65" w14:textId="77777777" w:rsidR="00750FC7" w:rsidRDefault="00750FC7" w:rsidP="00750FC7">
      <w:pPr>
        <w:pStyle w:val="Visual"/>
      </w:pPr>
      <w:r>
        <w:rPr>
          <w:noProof/>
        </w:rPr>
        <w:drawing>
          <wp:inline distT="0" distB="0" distL="0" distR="0" wp14:anchorId="3369DEBB" wp14:editId="1E7346B1">
            <wp:extent cx="4546600" cy="3083256"/>
            <wp:effectExtent l="0" t="0" r="6350" b="3175"/>
            <wp:docPr id="23" name="Picture 23" descr="screenshot of fi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51539" cy="3086605"/>
                    </a:xfrm>
                    <a:prstGeom prst="rect">
                      <a:avLst/>
                    </a:prstGeom>
                  </pic:spPr>
                </pic:pic>
              </a:graphicData>
            </a:graphic>
          </wp:inline>
        </w:drawing>
      </w:r>
    </w:p>
    <w:p w14:paraId="4CA006C4" w14:textId="77777777" w:rsidR="00750FC7" w:rsidRDefault="00750FC7" w:rsidP="00750FC7">
      <w:pPr>
        <w:pStyle w:val="SubStepAlpha"/>
      </w:pPr>
      <w:r>
        <w:t>In the Wireshark application, expand the capture window vertically and then filter by HTTPS traffic via port 443.</w:t>
      </w:r>
    </w:p>
    <w:p w14:paraId="32307282" w14:textId="77777777" w:rsidR="00750FC7" w:rsidRPr="00B97757" w:rsidRDefault="00750FC7" w:rsidP="00750FC7">
      <w:pPr>
        <w:pStyle w:val="BodyTextL50"/>
      </w:pPr>
      <w:r>
        <w:t xml:space="preserve">Enter </w:t>
      </w:r>
      <w:r>
        <w:rPr>
          <w:b/>
        </w:rPr>
        <w:t>tcp.port==443</w:t>
      </w:r>
      <w:r>
        <w:t xml:space="preserve"> as a filter, and click </w:t>
      </w:r>
      <w:r>
        <w:rPr>
          <w:b/>
        </w:rPr>
        <w:t>Apply</w:t>
      </w:r>
      <w:r>
        <w:t>.</w:t>
      </w:r>
    </w:p>
    <w:p w14:paraId="07A5AEE3" w14:textId="77777777" w:rsidR="00750FC7" w:rsidRPr="00153A23" w:rsidRDefault="00750FC7" w:rsidP="00750FC7">
      <w:pPr>
        <w:pStyle w:val="Visual"/>
      </w:pPr>
      <w:r>
        <w:rPr>
          <w:noProof/>
        </w:rPr>
        <w:drawing>
          <wp:inline distT="0" distB="0" distL="0" distR="0" wp14:anchorId="2EFE1E53" wp14:editId="71BC9A27">
            <wp:extent cx="5478749" cy="364490"/>
            <wp:effectExtent l="0" t="0" r="8255" b="0"/>
            <wp:docPr id="24" name="Picture 24" descr="screenshot of applied tcp.port==443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02371" cy="366061"/>
                    </a:xfrm>
                    <a:prstGeom prst="rect">
                      <a:avLst/>
                    </a:prstGeom>
                  </pic:spPr>
                </pic:pic>
              </a:graphicData>
            </a:graphic>
          </wp:inline>
        </w:drawing>
      </w:r>
    </w:p>
    <w:p w14:paraId="7A32DCC7" w14:textId="77777777" w:rsidR="00750FC7" w:rsidRDefault="00750FC7" w:rsidP="00750FC7">
      <w:pPr>
        <w:pStyle w:val="SubStepAlpha"/>
        <w:keepNext/>
      </w:pPr>
      <w:r>
        <w:t xml:space="preserve">Browse through the different HTTPS messages and select an </w:t>
      </w:r>
      <w:r w:rsidRPr="00375793">
        <w:rPr>
          <w:b/>
        </w:rPr>
        <w:t>Application Data</w:t>
      </w:r>
      <w:r>
        <w:t xml:space="preserve"> message.</w:t>
      </w:r>
    </w:p>
    <w:p w14:paraId="0C4CC5D7" w14:textId="77777777" w:rsidR="00750FC7" w:rsidRDefault="00750FC7" w:rsidP="00750FC7">
      <w:pPr>
        <w:pStyle w:val="Visual"/>
      </w:pPr>
      <w:r>
        <w:rPr>
          <w:noProof/>
        </w:rPr>
        <w:drawing>
          <wp:inline distT="0" distB="0" distL="0" distR="0" wp14:anchorId="15C1CD85" wp14:editId="34CDA842">
            <wp:extent cx="5540475" cy="1600200"/>
            <wp:effectExtent l="0" t="0" r="3175" b="0"/>
            <wp:docPr id="25" name="Picture 25" descr="screenshot of the result with  the filter  tcp.port==443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52070" cy="1603549"/>
                    </a:xfrm>
                    <a:prstGeom prst="rect">
                      <a:avLst/>
                    </a:prstGeom>
                  </pic:spPr>
                </pic:pic>
              </a:graphicData>
            </a:graphic>
          </wp:inline>
        </w:drawing>
      </w:r>
    </w:p>
    <w:p w14:paraId="784E9335" w14:textId="77777777" w:rsidR="00750FC7" w:rsidRDefault="00750FC7" w:rsidP="00750FC7">
      <w:pPr>
        <w:pStyle w:val="SubStepAlpha"/>
      </w:pPr>
      <w:r>
        <w:t>In the lower window, the message is displayed.</w:t>
      </w:r>
    </w:p>
    <w:p w14:paraId="4A190ACF" w14:textId="77777777" w:rsidR="00750FC7" w:rsidRDefault="00750FC7" w:rsidP="00750FC7">
      <w:pPr>
        <w:pStyle w:val="Heading4"/>
      </w:pPr>
      <w:r>
        <w:lastRenderedPageBreak/>
        <w:t>Question:</w:t>
      </w:r>
    </w:p>
    <w:p w14:paraId="79724ABE" w14:textId="2D5FAA67" w:rsidR="00750FC7" w:rsidRDefault="00750FC7" w:rsidP="00750FC7">
      <w:pPr>
        <w:pStyle w:val="BodyTextL50"/>
        <w:spacing w:before="0"/>
      </w:pPr>
      <w:r>
        <w:t>What has replaced the HTTP section that was in the previous capture file?</w:t>
      </w:r>
    </w:p>
    <w:p w14:paraId="21E7096A" w14:textId="35B033CB" w:rsidR="00750FC7" w:rsidRDefault="00750FC7" w:rsidP="00750FC7">
      <w:pPr>
        <w:pStyle w:val="AnswerLineL50"/>
      </w:pPr>
      <w:r>
        <w:t>Type your answers here.</w:t>
      </w:r>
    </w:p>
    <w:p w14:paraId="1368E8A7" w14:textId="77777777" w:rsidR="00750FC7" w:rsidRDefault="00750FC7" w:rsidP="00750FC7">
      <w:pPr>
        <w:pStyle w:val="SubStepAlpha"/>
        <w:keepNext/>
      </w:pPr>
      <w:r>
        <w:t xml:space="preserve">Completely expand the </w:t>
      </w:r>
      <w:r>
        <w:rPr>
          <w:b/>
        </w:rPr>
        <w:t>Secure Sockets Layer</w:t>
      </w:r>
      <w:r>
        <w:t xml:space="preserve"> section.</w:t>
      </w:r>
    </w:p>
    <w:p w14:paraId="3AB20E95" w14:textId="77777777" w:rsidR="00750FC7" w:rsidRDefault="00750FC7" w:rsidP="00750FC7">
      <w:pPr>
        <w:pStyle w:val="Visual"/>
      </w:pPr>
      <w:r>
        <w:rPr>
          <w:noProof/>
        </w:rPr>
        <w:drawing>
          <wp:inline distT="0" distB="0" distL="0" distR="0" wp14:anchorId="6CB91508" wp14:editId="59F3D815">
            <wp:extent cx="4983480" cy="1384300"/>
            <wp:effectExtent l="0" t="0" r="7620" b="6350"/>
            <wp:docPr id="26" name="Picture 26" descr="screenshot of secure sockets lay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87228" cy="1385341"/>
                    </a:xfrm>
                    <a:prstGeom prst="rect">
                      <a:avLst/>
                    </a:prstGeom>
                  </pic:spPr>
                </pic:pic>
              </a:graphicData>
            </a:graphic>
          </wp:inline>
        </w:drawing>
      </w:r>
    </w:p>
    <w:p w14:paraId="5BE641A5" w14:textId="77777777" w:rsidR="00750FC7" w:rsidRDefault="00750FC7" w:rsidP="003C3058">
      <w:pPr>
        <w:pStyle w:val="SubStepAlpha"/>
      </w:pPr>
      <w:r>
        <w:t xml:space="preserve">Click the </w:t>
      </w:r>
      <w:r w:rsidRPr="00480F3D">
        <w:rPr>
          <w:b/>
        </w:rPr>
        <w:t>Encrypted Application Data</w:t>
      </w:r>
      <w:r>
        <w:t>.</w:t>
      </w:r>
    </w:p>
    <w:p w14:paraId="72EDD1FC" w14:textId="77777777" w:rsidR="00750FC7" w:rsidRDefault="00750FC7" w:rsidP="00750FC7">
      <w:pPr>
        <w:pStyle w:val="Heading4"/>
      </w:pPr>
      <w:r>
        <w:t>Question:</w:t>
      </w:r>
    </w:p>
    <w:p w14:paraId="2B7136C7" w14:textId="789478DE" w:rsidR="00750FC7" w:rsidRDefault="00750FC7" w:rsidP="00750FC7">
      <w:pPr>
        <w:pStyle w:val="SubStepAlpha"/>
        <w:numPr>
          <w:ilvl w:val="0"/>
          <w:numId w:val="0"/>
        </w:numPr>
        <w:spacing w:before="0"/>
        <w:ind w:left="720"/>
      </w:pPr>
      <w:r>
        <w:t>Is the application data in a plaintext or readable format?</w:t>
      </w:r>
    </w:p>
    <w:p w14:paraId="44DD4422" w14:textId="691F595B" w:rsidR="00750FC7" w:rsidRDefault="00750FC7" w:rsidP="00750FC7">
      <w:pPr>
        <w:pStyle w:val="AnswerLineL50"/>
      </w:pPr>
      <w:r>
        <w:t>Type your answers here.</w:t>
      </w:r>
    </w:p>
    <w:p w14:paraId="3A307FBA" w14:textId="1B04DC83" w:rsidR="00750FC7" w:rsidRPr="00C248E2" w:rsidRDefault="00750FC7" w:rsidP="00750FC7">
      <w:pPr>
        <w:pStyle w:val="SubStepAlpha"/>
      </w:pPr>
      <w:r w:rsidRPr="002144A0">
        <w:t>Close</w:t>
      </w:r>
      <w:r>
        <w:t xml:space="preserve"> all windows and shut</w:t>
      </w:r>
      <w:r w:rsidR="00F862A2">
        <w:t xml:space="preserve"> </w:t>
      </w:r>
      <w:r>
        <w:t>down the virtual machine.</w:t>
      </w:r>
    </w:p>
    <w:p w14:paraId="71A0E77F" w14:textId="2BB8F7A5" w:rsidR="00750FC7" w:rsidRDefault="00750FC7" w:rsidP="00750FC7">
      <w:pPr>
        <w:pStyle w:val="Heading1"/>
        <w:numPr>
          <w:ilvl w:val="0"/>
          <w:numId w:val="3"/>
        </w:numPr>
      </w:pPr>
      <w:r>
        <w:t>Reflection Questions</w:t>
      </w:r>
    </w:p>
    <w:p w14:paraId="44DDE6AD" w14:textId="77777777" w:rsidR="00750FC7" w:rsidRDefault="00750FC7" w:rsidP="00750FC7">
      <w:pPr>
        <w:pStyle w:val="ReflectionQ"/>
        <w:keepNext w:val="0"/>
      </w:pPr>
      <w:r w:rsidRPr="0035566F">
        <w:rPr>
          <w:noProof/>
        </w:rPr>
        <w:t xml:space="preserve">What are the advantages </w:t>
      </w:r>
      <w:r>
        <w:rPr>
          <w:noProof/>
        </w:rPr>
        <w:t>of using HTTPS instead of HTTP</w:t>
      </w:r>
      <w:r>
        <w:t>?</w:t>
      </w:r>
    </w:p>
    <w:p w14:paraId="7AAD1203" w14:textId="270806D1" w:rsidR="00750FC7" w:rsidRDefault="00750FC7" w:rsidP="00750FC7">
      <w:pPr>
        <w:pStyle w:val="AnswerLineL25"/>
        <w:spacing w:after="720"/>
      </w:pPr>
      <w:r>
        <w:t>Type your answers here.</w:t>
      </w:r>
    </w:p>
    <w:p w14:paraId="0B3A6CC6" w14:textId="77777777" w:rsidR="00750FC7" w:rsidRDefault="00750FC7" w:rsidP="00750FC7">
      <w:pPr>
        <w:pStyle w:val="ReflectionQ"/>
        <w:keepNext w:val="0"/>
      </w:pPr>
      <w:r>
        <w:rPr>
          <w:noProof/>
        </w:rPr>
        <w:t>Are all websites that use HTTPS considered trustworthy?</w:t>
      </w:r>
    </w:p>
    <w:p w14:paraId="2B4C42EA" w14:textId="216C6A6F" w:rsidR="00750FC7" w:rsidRDefault="00750FC7" w:rsidP="00750FC7">
      <w:pPr>
        <w:pStyle w:val="AnswerLineL25"/>
        <w:spacing w:after="720"/>
      </w:pPr>
      <w:r>
        <w:t>Type your answers here.</w:t>
      </w:r>
    </w:p>
    <w:p w14:paraId="3A9A73CA" w14:textId="640997FC" w:rsidR="00C162C0" w:rsidRPr="00750FC7" w:rsidRDefault="00750FC7" w:rsidP="00750FC7">
      <w:pPr>
        <w:pStyle w:val="ConfigWindow"/>
      </w:pPr>
      <w:r w:rsidRPr="00750FC7">
        <w:t>End of document</w:t>
      </w:r>
    </w:p>
    <w:sectPr w:rsidR="00C162C0" w:rsidRPr="00750FC7" w:rsidSect="009C3182">
      <w:headerReference w:type="default" r:id="rId20"/>
      <w:footerReference w:type="default" r:id="rId21"/>
      <w:headerReference w:type="first" r:id="rId22"/>
      <w:footerReference w:type="first" r:id="rId23"/>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FB08E" w14:textId="77777777" w:rsidR="006F3A3B" w:rsidRDefault="006F3A3B" w:rsidP="00710659">
      <w:pPr>
        <w:spacing w:after="0" w:line="240" w:lineRule="auto"/>
      </w:pPr>
      <w:r>
        <w:separator/>
      </w:r>
    </w:p>
    <w:p w14:paraId="1E0509A3" w14:textId="77777777" w:rsidR="006F3A3B" w:rsidRDefault="006F3A3B"/>
  </w:endnote>
  <w:endnote w:type="continuationSeparator" w:id="0">
    <w:p w14:paraId="7DD7281F" w14:textId="77777777" w:rsidR="006F3A3B" w:rsidRDefault="006F3A3B" w:rsidP="00710659">
      <w:pPr>
        <w:spacing w:after="0" w:line="240" w:lineRule="auto"/>
      </w:pPr>
      <w:r>
        <w:continuationSeparator/>
      </w:r>
    </w:p>
    <w:p w14:paraId="422B2213" w14:textId="77777777" w:rsidR="006F3A3B" w:rsidRDefault="006F3A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A593A" w14:textId="2C87CC0A"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EndPr/>
      <w:sdtContent>
        <w:r w:rsidR="00750FC7">
          <w:t>2017</w:t>
        </w:r>
      </w:sdtContent>
    </w:sdt>
    <w:r>
      <w:t xml:space="preserve"> - </w:t>
    </w:r>
    <w:r>
      <w:fldChar w:fldCharType="begin"/>
    </w:r>
    <w:r>
      <w:instrText xml:space="preserve"> SAVEDATE  \@ "yyyy"  \* MERGEFORMAT </w:instrText>
    </w:r>
    <w:r>
      <w:fldChar w:fldCharType="separate"/>
    </w:r>
    <w:r w:rsidR="004914B8">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818A1" w14:textId="2CFA55D4"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EndPr/>
      <w:sdtContent>
        <w:r w:rsidR="00750FC7">
          <w:t>2017</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4914B8">
      <w:rPr>
        <w:noProof/>
      </w:rPr>
      <w:t>2020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82D9E" w14:textId="77777777" w:rsidR="006F3A3B" w:rsidRDefault="006F3A3B" w:rsidP="00710659">
      <w:pPr>
        <w:spacing w:after="0" w:line="240" w:lineRule="auto"/>
      </w:pPr>
      <w:r>
        <w:separator/>
      </w:r>
    </w:p>
    <w:p w14:paraId="2D4AE5C9" w14:textId="77777777" w:rsidR="006F3A3B" w:rsidRDefault="006F3A3B"/>
  </w:footnote>
  <w:footnote w:type="continuationSeparator" w:id="0">
    <w:p w14:paraId="0C0941AE" w14:textId="77777777" w:rsidR="006F3A3B" w:rsidRDefault="006F3A3B" w:rsidP="00710659">
      <w:pPr>
        <w:spacing w:after="0" w:line="240" w:lineRule="auto"/>
      </w:pPr>
      <w:r>
        <w:continuationSeparator/>
      </w:r>
    </w:p>
    <w:p w14:paraId="5A2973CC" w14:textId="77777777" w:rsidR="006F3A3B" w:rsidRDefault="006F3A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le"/>
      <w:tag w:val=""/>
      <w:id w:val="-1711953976"/>
      <w:placeholder>
        <w:docPart w:val="F2801F65736347A59B66D84920B2DABF"/>
      </w:placeholder>
      <w:dataBinding w:prefixMappings="xmlns:ns0='http://purl.org/dc/elements/1.1/' xmlns:ns1='http://schemas.openxmlformats.org/package/2006/metadata/core-properties' " w:xpath="/ns1:coreProperties[1]/ns0:title[1]" w:storeItemID="{6C3C8BC8-F283-45AE-878A-BAB7291924A1}"/>
      <w:text/>
    </w:sdtPr>
    <w:sdtEndPr/>
    <w:sdtContent>
      <w:p w14:paraId="006107ED" w14:textId="5FEC619A" w:rsidR="00926CB2" w:rsidRDefault="00822D92" w:rsidP="008402F2">
        <w:pPr>
          <w:pStyle w:val="PageHead"/>
        </w:pPr>
        <w:r>
          <w:t>Lab - Using Wireshark to Examine HTTP and HTTPS Traffic</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15BD4" w14:textId="77777777" w:rsidR="00926CB2" w:rsidRDefault="00882B63" w:rsidP="006C3FCF">
    <w:pPr>
      <w:ind w:left="-288"/>
    </w:pPr>
    <w:r>
      <w:rPr>
        <w:noProof/>
      </w:rPr>
      <w:drawing>
        <wp:inline distT="0" distB="0" distL="0" distR="0" wp14:anchorId="6A687A2B" wp14:editId="4523AF71">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907BEB"/>
    <w:multiLevelType w:val="hybridMultilevel"/>
    <w:tmpl w:val="86B8AC5C"/>
    <w:lvl w:ilvl="0" w:tplc="C6EAA2E0">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F612DD"/>
    <w:multiLevelType w:val="multilevel"/>
    <w:tmpl w:val="F92A5A1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7"/>
  </w:num>
  <w:num w:numId="2">
    <w:abstractNumId w:val="5"/>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5"/>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0"/>
  </w:num>
  <w:num w:numId="7">
    <w:abstractNumId w:val="1"/>
  </w:num>
  <w:num w:numId="8">
    <w:abstractNumId w:val="6"/>
    <w:lvlOverride w:ilvl="0">
      <w:lvl w:ilvl="0">
        <w:start w:val="1"/>
        <w:numFmt w:val="decimal"/>
        <w:lvlText w:val="Part %1:"/>
        <w:lvlJc w:val="left"/>
        <w:pPr>
          <w:tabs>
            <w:tab w:val="num" w:pos="1152"/>
          </w:tabs>
          <w:ind w:left="1152" w:hanging="792"/>
        </w:pPr>
        <w:rPr>
          <w:rFonts w:hint="default"/>
        </w:rPr>
      </w:lvl>
    </w:lvlOverride>
  </w:num>
  <w:num w:numId="9">
    <w:abstractNumId w:val="5"/>
    <w:lvlOverride w:ilvl="2">
      <w:lvl w:ilvl="2">
        <w:start w:val="1"/>
        <w:numFmt w:val="lowerLetter"/>
        <w:pStyle w:val="Heading3"/>
        <w:lvlText w:val="%3."/>
        <w:lvlJc w:val="left"/>
        <w:pPr>
          <w:tabs>
            <w:tab w:val="num" w:pos="720"/>
          </w:tabs>
          <w:ind w:left="720" w:hanging="360"/>
        </w:pPr>
        <w:rPr>
          <w:rFonts w:hint="default"/>
          <w:b w:val="0"/>
        </w:rPr>
      </w:lvl>
    </w:lvlOverride>
  </w:num>
  <w:num w:numId="10">
    <w:abstractNumId w:val="2"/>
  </w:num>
  <w:num w:numId="11">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2D3"/>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5EA9"/>
    <w:rsid w:val="000769CF"/>
    <w:rsid w:val="00080AD8"/>
    <w:rsid w:val="000815D8"/>
    <w:rsid w:val="00084C99"/>
    <w:rsid w:val="00085CC6"/>
    <w:rsid w:val="00090C07"/>
    <w:rsid w:val="0009147A"/>
    <w:rsid w:val="00091E8D"/>
    <w:rsid w:val="0009378D"/>
    <w:rsid w:val="00097163"/>
    <w:rsid w:val="000A22C8"/>
    <w:rsid w:val="000B2344"/>
    <w:rsid w:val="000B7DE5"/>
    <w:rsid w:val="000C2118"/>
    <w:rsid w:val="000C333E"/>
    <w:rsid w:val="000C5040"/>
    <w:rsid w:val="000C5EF2"/>
    <w:rsid w:val="000C6425"/>
    <w:rsid w:val="000C6E6E"/>
    <w:rsid w:val="000C7B7D"/>
    <w:rsid w:val="000D55B4"/>
    <w:rsid w:val="000E65F0"/>
    <w:rsid w:val="000F072C"/>
    <w:rsid w:val="000F2074"/>
    <w:rsid w:val="000F31D7"/>
    <w:rsid w:val="000F6743"/>
    <w:rsid w:val="000F72D8"/>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4C9C"/>
    <w:rsid w:val="003559CC"/>
    <w:rsid w:val="00355D4B"/>
    <w:rsid w:val="003569D7"/>
    <w:rsid w:val="003608AC"/>
    <w:rsid w:val="00363A23"/>
    <w:rsid w:val="0036440C"/>
    <w:rsid w:val="0036465A"/>
    <w:rsid w:val="00390C38"/>
    <w:rsid w:val="00392748"/>
    <w:rsid w:val="00392C65"/>
    <w:rsid w:val="00392ED5"/>
    <w:rsid w:val="003A19DC"/>
    <w:rsid w:val="003A1B45"/>
    <w:rsid w:val="003A220C"/>
    <w:rsid w:val="003B256A"/>
    <w:rsid w:val="003B46FC"/>
    <w:rsid w:val="003B5767"/>
    <w:rsid w:val="003B7605"/>
    <w:rsid w:val="003C08AA"/>
    <w:rsid w:val="003C2A7B"/>
    <w:rsid w:val="003C3058"/>
    <w:rsid w:val="003C49EF"/>
    <w:rsid w:val="003C6887"/>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0807"/>
    <w:rsid w:val="004914B8"/>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4ED4"/>
    <w:rsid w:val="00505BCF"/>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6F3A3B"/>
    <w:rsid w:val="00700747"/>
    <w:rsid w:val="00705FEC"/>
    <w:rsid w:val="00710659"/>
    <w:rsid w:val="0071147A"/>
    <w:rsid w:val="0071185D"/>
    <w:rsid w:val="00721E01"/>
    <w:rsid w:val="007222AD"/>
    <w:rsid w:val="007267CF"/>
    <w:rsid w:val="00731F3F"/>
    <w:rsid w:val="00733BAB"/>
    <w:rsid w:val="0073604C"/>
    <w:rsid w:val="00742CAC"/>
    <w:rsid w:val="007436BF"/>
    <w:rsid w:val="007443E9"/>
    <w:rsid w:val="00745DCE"/>
    <w:rsid w:val="00747F8F"/>
    <w:rsid w:val="00750FC7"/>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B6F19"/>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2D92"/>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A6E01"/>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0ED8"/>
    <w:rsid w:val="009F4C2E"/>
    <w:rsid w:val="00A014A3"/>
    <w:rsid w:val="00A027CC"/>
    <w:rsid w:val="00A0412D"/>
    <w:rsid w:val="00A15DF0"/>
    <w:rsid w:val="00A21211"/>
    <w:rsid w:val="00A30F8A"/>
    <w:rsid w:val="00A33890"/>
    <w:rsid w:val="00A34E7F"/>
    <w:rsid w:val="00A46F0A"/>
    <w:rsid w:val="00A46F25"/>
    <w:rsid w:val="00A47CC2"/>
    <w:rsid w:val="00A47CDA"/>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496B"/>
    <w:rsid w:val="00B27499"/>
    <w:rsid w:val="00B3010D"/>
    <w:rsid w:val="00B35151"/>
    <w:rsid w:val="00B433F2"/>
    <w:rsid w:val="00B458E8"/>
    <w:rsid w:val="00B47940"/>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42D3"/>
    <w:rsid w:val="00BC7423"/>
    <w:rsid w:val="00BC7CAC"/>
    <w:rsid w:val="00BD6D76"/>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5990"/>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292"/>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D7FDB"/>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1DEA"/>
    <w:rsid w:val="00EC6F62"/>
    <w:rsid w:val="00ED2EA2"/>
    <w:rsid w:val="00ED6019"/>
    <w:rsid w:val="00ED7830"/>
    <w:rsid w:val="00EE2BFF"/>
    <w:rsid w:val="00EE3909"/>
    <w:rsid w:val="00EF4205"/>
    <w:rsid w:val="00EF5939"/>
    <w:rsid w:val="00F01714"/>
    <w:rsid w:val="00F0258F"/>
    <w:rsid w:val="00F02D06"/>
    <w:rsid w:val="00F056E5"/>
    <w:rsid w:val="00F06C00"/>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67B7D"/>
    <w:rsid w:val="00F7050A"/>
    <w:rsid w:val="00F75533"/>
    <w:rsid w:val="00F8036D"/>
    <w:rsid w:val="00F809DC"/>
    <w:rsid w:val="00F862A2"/>
    <w:rsid w:val="00F86C12"/>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89249"/>
  <w15:docId w15:val="{69D65353-611D-458E-B3D3-5F0218F63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490807"/>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CF26E3"/>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CF26E3"/>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3C3058"/>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3C3058"/>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3C3058"/>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76665"/>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3C3058"/>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numbering" w:customStyle="1" w:styleId="PartStepSubStepList">
    <w:name w:val="Part_Step_SubStep_List"/>
    <w:basedOn w:val="NoList"/>
    <w:uiPriority w:val="99"/>
    <w:rsid w:val="00750FC7"/>
    <w:pPr>
      <w:numPr>
        <w:numId w:val="12"/>
      </w:numPr>
    </w:pPr>
  </w:style>
  <w:style w:type="character" w:styleId="Hyperlink">
    <w:name w:val="Hyperlink"/>
    <w:unhideWhenUsed/>
    <w:rsid w:val="00750F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ltoromutual.com/login.jsp" TargetMode="External"/><Relationship Id="rId13" Type="http://schemas.openxmlformats.org/officeDocument/2006/relationships/hyperlink" Target="http://www.netacad.com"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2801F65736347A59B66D84920B2DABF"/>
        <w:category>
          <w:name w:val="General"/>
          <w:gallery w:val="placeholder"/>
        </w:category>
        <w:types>
          <w:type w:val="bbPlcHdr"/>
        </w:types>
        <w:behaviors>
          <w:behavior w:val="content"/>
        </w:behaviors>
        <w:guid w:val="{46869C2A-6078-4727-88A7-EB47E6B134E9}"/>
      </w:docPartPr>
      <w:docPartBody>
        <w:p w:rsidR="00295DD3" w:rsidRDefault="00154546">
          <w:pPr>
            <w:pStyle w:val="F2801F65736347A59B66D84920B2DABF"/>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546"/>
    <w:rsid w:val="00096EF1"/>
    <w:rsid w:val="00154546"/>
    <w:rsid w:val="00295DD3"/>
    <w:rsid w:val="005873D5"/>
    <w:rsid w:val="00C66F48"/>
    <w:rsid w:val="00E32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2801F65736347A59B66D84920B2DABF">
    <w:name w:val="F2801F65736347A59B66D84920B2DA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BC663B-2449-47A7-85E2-60E1E9082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2</TotalTime>
  <Pages>6</Pages>
  <Words>1036</Words>
  <Characters>5910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Lab - Using Wireshark to Examine HTTP and HTTPS</vt:lpstr>
    </vt:vector>
  </TitlesOfParts>
  <Company>Cisco Systems, Inc.</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Using Wireshark to Examine HTTP and HTTPS Traffic</dc:title>
  <dc:creator>SP</dc:creator>
  <dc:description>2017</dc:description>
  <cp:lastModifiedBy>Suk-Yi Pennock -X (spennock - UNICON INC at Cisco)</cp:lastModifiedBy>
  <cp:revision>4</cp:revision>
  <cp:lastPrinted>2020-07-16T03:54:00Z</cp:lastPrinted>
  <dcterms:created xsi:type="dcterms:W3CDTF">2020-07-16T03:53:00Z</dcterms:created>
  <dcterms:modified xsi:type="dcterms:W3CDTF">2020-07-16T03:54:00Z</dcterms:modified>
</cp:coreProperties>
</file>